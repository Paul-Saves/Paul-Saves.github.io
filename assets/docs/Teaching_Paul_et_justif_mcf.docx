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2"/>
        <w:gridCol w:w="5451"/>
      </w:tblGrid>
      <w:tr w:rsidR="003B3171" w:rsidRPr="003B3171" w14:paraId="78A6BDBB" w14:textId="77777777" w:rsidTr="003B3171">
        <w:trPr>
          <w:trHeight w:val="945"/>
        </w:trPr>
        <w:tc>
          <w:tcPr>
            <w:tcW w:w="10033" w:type="dxa"/>
            <w:gridSpan w:val="2"/>
            <w:tcBorders>
              <w:bottom w:val="nil"/>
              <w:right w:val="single" w:sz="4" w:space="0" w:color="auto"/>
            </w:tcBorders>
          </w:tcPr>
          <w:p w14:paraId="62ADD0A3" w14:textId="4AD54692" w:rsidR="003B3171" w:rsidRPr="003B15EB" w:rsidRDefault="003B3171" w:rsidP="005775B0">
            <w:pPr>
              <w:pStyle w:val="Corpsdetexte"/>
              <w:spacing w:before="60"/>
              <w:rPr>
                <w:rFonts w:ascii="Times New Roman" w:hAnsi="Times New Roman"/>
                <w:b/>
                <w:i/>
                <w:sz w:val="32"/>
                <w:szCs w:val="32"/>
                <w:lang w:val="en-US"/>
              </w:rPr>
            </w:pPr>
            <w:proofErr w:type="spellStart"/>
            <w:r w:rsidRPr="003B3171">
              <w:rPr>
                <w:rFonts w:ascii="Times New Roman" w:hAnsi="Times New Roman"/>
                <w:b/>
                <w:i/>
                <w:sz w:val="32"/>
                <w:szCs w:val="32"/>
                <w:lang w:val="en-US"/>
              </w:rPr>
              <w:t>Personnal</w:t>
            </w:r>
            <w:proofErr w:type="spellEnd"/>
            <w:r w:rsidRPr="003B3171">
              <w:rPr>
                <w:rFonts w:ascii="Times New Roman" w:hAnsi="Times New Roman"/>
                <w:b/>
                <w:i/>
                <w:sz w:val="32"/>
                <w:szCs w:val="32"/>
                <w:lang w:val="en-US"/>
              </w:rPr>
              <w:t xml:space="preserve"> Teaching Statement</w:t>
            </w:r>
            <w:r w:rsidRPr="003B15EB">
              <w:rPr>
                <w:rFonts w:ascii="Times New Roman" w:hAnsi="Times New Roman"/>
                <w:b/>
                <w:i/>
                <w:sz w:val="32"/>
                <w:szCs w:val="32"/>
                <w:lang w:val="en-US"/>
              </w:rPr>
              <w:t xml:space="preserve">: </w:t>
            </w:r>
          </w:p>
          <w:p w14:paraId="209B15F9" w14:textId="4984E858" w:rsidR="003B3171" w:rsidRPr="003B3171" w:rsidRDefault="003B3171" w:rsidP="005775B0">
            <w:pPr>
              <w:pStyle w:val="Corpsdetexte"/>
              <w:rPr>
                <w:rFonts w:ascii="Times New Roman" w:hAnsi="Times New Roman"/>
                <w:b/>
                <w:sz w:val="29"/>
                <w:szCs w:val="29"/>
                <w:lang w:val="en-US"/>
              </w:rPr>
            </w:pPr>
            <w:r w:rsidRPr="003B15EB">
              <w:rPr>
                <w:rFonts w:ascii="Times New Roman" w:hAnsi="Times New Roman"/>
                <w:b/>
                <w:sz w:val="29"/>
                <w:szCs w:val="29"/>
                <w:lang w:val="en-US"/>
              </w:rPr>
              <w:t>Saves Paul</w:t>
            </w:r>
          </w:p>
        </w:tc>
      </w:tr>
      <w:tr w:rsidR="003B3171" w:rsidRPr="003B15EB" w14:paraId="2A59FFD9" w14:textId="77777777" w:rsidTr="003B3171">
        <w:trPr>
          <w:trHeight w:val="46"/>
        </w:trPr>
        <w:tc>
          <w:tcPr>
            <w:tcW w:w="4582" w:type="dxa"/>
            <w:tcBorders>
              <w:top w:val="nil"/>
              <w:right w:val="nil"/>
            </w:tcBorders>
          </w:tcPr>
          <w:p w14:paraId="66CC6969" w14:textId="2DCC9CBC" w:rsidR="003B3171" w:rsidRPr="003B15EB" w:rsidRDefault="003B3171" w:rsidP="005775B0">
            <w:pPr>
              <w:pStyle w:val="Corpsdetexte"/>
              <w:spacing w:before="60"/>
              <w:rPr>
                <w:rFonts w:ascii="Times New Roman" w:hAnsi="Times New Roman"/>
                <w:i/>
              </w:rPr>
            </w:pPr>
            <w:r w:rsidRPr="003B15EB">
              <w:rPr>
                <w:rFonts w:ascii="Times New Roman" w:hAnsi="Times New Roman"/>
              </w:rPr>
              <w:t xml:space="preserve">Mail : </w:t>
            </w:r>
            <w:hyperlink r:id="rId8" w:history="1">
              <w:r w:rsidRPr="003B15EB">
                <w:rPr>
                  <w:rStyle w:val="Lienhypertexte"/>
                  <w:rFonts w:ascii="Times New Roman" w:hAnsi="Times New Roman"/>
                </w:rPr>
                <w:t>paul.saves@alumni.enac.fr</w:t>
              </w:r>
            </w:hyperlink>
          </w:p>
        </w:tc>
        <w:tc>
          <w:tcPr>
            <w:tcW w:w="5450" w:type="dxa"/>
            <w:tcBorders>
              <w:top w:val="nil"/>
              <w:left w:val="nil"/>
              <w:right w:val="single" w:sz="4" w:space="0" w:color="auto"/>
            </w:tcBorders>
          </w:tcPr>
          <w:p w14:paraId="4AF4BF41" w14:textId="77777777" w:rsidR="003B3171" w:rsidRPr="003B15EB" w:rsidRDefault="003B3171" w:rsidP="005775B0">
            <w:pPr>
              <w:pStyle w:val="Corpsdetexte"/>
              <w:spacing w:before="60"/>
              <w:rPr>
                <w:rFonts w:ascii="Times New Roman" w:hAnsi="Times New Roman"/>
                <w:b/>
              </w:rPr>
            </w:pPr>
          </w:p>
        </w:tc>
      </w:tr>
    </w:tbl>
    <w:p w14:paraId="59B8FC80" w14:textId="77777777" w:rsidR="00BA21B5" w:rsidRPr="003B15EB" w:rsidRDefault="00BA21B5" w:rsidP="005775B0">
      <w:pPr>
        <w:pStyle w:val="Corpsdetexte"/>
        <w:rPr>
          <w:rFonts w:ascii="Times New Roman" w:hAnsi="Times New Roman"/>
          <w:sz w:val="4"/>
          <w:szCs w:val="4"/>
        </w:rPr>
      </w:pPr>
    </w:p>
    <w:p w14:paraId="76D8A195" w14:textId="26912CFE" w:rsidR="006D41B3" w:rsidRPr="00474394" w:rsidRDefault="008E0769" w:rsidP="005775B0">
      <w:pPr>
        <w:pStyle w:val="Titre4"/>
        <w:numPr>
          <w:ilvl w:val="0"/>
          <w:numId w:val="0"/>
        </w:numPr>
        <w:ind w:left="864" w:hanging="864"/>
        <w:rPr>
          <w:rStyle w:val="lev"/>
          <w:b w:val="0"/>
          <w:bCs w:val="0"/>
        </w:rPr>
      </w:pPr>
      <w:r>
        <w:rPr>
          <w:noProof/>
          <w:lang w:val="en-US"/>
        </w:rPr>
        <w:drawing>
          <wp:anchor distT="0" distB="0" distL="114300" distR="114300" simplePos="0" relativeHeight="251658240" behindDoc="0" locked="0" layoutInCell="1" allowOverlap="1" wp14:anchorId="37AAD83E" wp14:editId="0A3A4BE2">
            <wp:simplePos x="0" y="0"/>
            <wp:positionH relativeFrom="column">
              <wp:posOffset>1800225</wp:posOffset>
            </wp:positionH>
            <wp:positionV relativeFrom="paragraph">
              <wp:posOffset>242570</wp:posOffset>
            </wp:positionV>
            <wp:extent cx="632460" cy="512240"/>
            <wp:effectExtent l="0" t="0" r="0" b="2540"/>
            <wp:wrapSquare wrapText="bothSides"/>
            <wp:docPr id="60564619" name="Image 5"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619" name="Image 5" descr="Une image contenant noir, obscurité&#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2460" cy="512240"/>
                    </a:xfrm>
                    <a:prstGeom prst="rect">
                      <a:avLst/>
                    </a:prstGeom>
                  </pic:spPr>
                </pic:pic>
              </a:graphicData>
            </a:graphic>
          </wp:anchor>
        </w:drawing>
      </w:r>
      <w:r w:rsidR="006D41B3" w:rsidRPr="00474394">
        <w:rPr>
          <w:rStyle w:val="lev"/>
          <w:b w:val="0"/>
          <w:bCs w:val="0"/>
        </w:rPr>
        <w:t xml:space="preserve">Je soussigné </w:t>
      </w:r>
      <w:r w:rsidR="003A1D39" w:rsidRPr="00474394">
        <w:rPr>
          <w:rStyle w:val="lev"/>
          <w:b w:val="0"/>
          <w:bCs w:val="0"/>
        </w:rPr>
        <w:t xml:space="preserve">Dr. </w:t>
      </w:r>
      <w:r w:rsidR="006D41B3" w:rsidRPr="00474394">
        <w:rPr>
          <w:rStyle w:val="lev"/>
          <w:b w:val="0"/>
          <w:bCs w:val="0"/>
        </w:rPr>
        <w:t>Saves</w:t>
      </w:r>
      <w:r w:rsidR="003A1D39" w:rsidRPr="00474394">
        <w:rPr>
          <w:rStyle w:val="lev"/>
          <w:b w:val="0"/>
          <w:bCs w:val="0"/>
        </w:rPr>
        <w:t xml:space="preserve"> Paul, atteste sur l’honneur de l’exactitude des informations présentées dans ce document.</w:t>
      </w:r>
    </w:p>
    <w:p w14:paraId="6F2CB916" w14:textId="033A8CBE" w:rsidR="003A1D39" w:rsidRPr="00474394" w:rsidRDefault="003A1D39" w:rsidP="005775B0">
      <w:pPr>
        <w:pStyle w:val="Corpsdetexte"/>
      </w:pPr>
      <w:r w:rsidRPr="00474394">
        <w:t xml:space="preserve">Fait à : Toulouse </w:t>
      </w:r>
    </w:p>
    <w:p w14:paraId="420C25DD" w14:textId="4CEF101F" w:rsidR="003A1D39" w:rsidRPr="00474394" w:rsidRDefault="003A1D39" w:rsidP="005775B0">
      <w:pPr>
        <w:pStyle w:val="Corpsdetexte"/>
      </w:pPr>
      <w:r w:rsidRPr="00474394">
        <w:t xml:space="preserve">Le : </w:t>
      </w:r>
      <w:r w:rsidR="000A6326">
        <w:t>10</w:t>
      </w:r>
      <w:r w:rsidR="00EE3754">
        <w:t xml:space="preserve"> </w:t>
      </w:r>
      <w:proofErr w:type="gramStart"/>
      <w:r w:rsidR="000A6326">
        <w:t>Juillet</w:t>
      </w:r>
      <w:proofErr w:type="gramEnd"/>
      <w:r w:rsidRPr="00474394">
        <w:t xml:space="preserve"> 202</w:t>
      </w:r>
      <w:r w:rsidR="000A6326">
        <w:t>6</w:t>
      </w:r>
    </w:p>
    <w:p w14:paraId="2647D1DF" w14:textId="7AB86562" w:rsidR="00753BE7" w:rsidRPr="00753BE7" w:rsidRDefault="00D258D4" w:rsidP="005775B0">
      <w:pPr>
        <w:pStyle w:val="Corpsdetexte"/>
        <w:rPr>
          <w:b/>
          <w:bCs/>
        </w:rPr>
      </w:pPr>
      <w:r w:rsidRPr="00914784">
        <w:br w:type="textWrapping" w:clear="all"/>
      </w:r>
      <w:r w:rsidR="00753BE7" w:rsidRPr="00753BE7">
        <w:rPr>
          <w:b/>
          <w:bCs/>
        </w:rPr>
        <w:t>Synthèse </w:t>
      </w:r>
      <w:r w:rsidR="00753BE7">
        <w:rPr>
          <w:b/>
          <w:bCs/>
        </w:rPr>
        <w:t>du p</w:t>
      </w:r>
      <w:r w:rsidR="00753BE7" w:rsidRPr="00753BE7">
        <w:rPr>
          <w:b/>
          <w:bCs/>
        </w:rPr>
        <w:t>rojet d’enseignement :</w:t>
      </w:r>
    </w:p>
    <w:p w14:paraId="25E2A613" w14:textId="4F37CCA9" w:rsidR="00753BE7" w:rsidRDefault="00753BE7" w:rsidP="00753BE7">
      <w:pPr>
        <w:pStyle w:val="Corpsdetexte"/>
      </w:pPr>
      <w:r w:rsidRPr="00753BE7">
        <w:t xml:space="preserve">Depuis 2020, j'enseigne principalement à l'ISAE-SUPAERO dans les domaines de l'optimisation numérique, de l'intelligence artificielle et de la modélisation appliquées à l'ingénierie. Ma pédagogie privilégie l'apprentissage par la pratique : j'articule les fondements mathématiques et algorithmiques avec des TD/TP et des projets concrets, en insistant sur la reproductibilité et l'usage d'outils modernes (Python, notebooks, gestion de versions). Mon objectif est de développer l'autonomie scientifique et l'esprit critique des </w:t>
      </w:r>
      <w:proofErr w:type="spellStart"/>
      <w:r w:rsidRPr="00753BE7">
        <w:t>étudiant·e·s</w:t>
      </w:r>
      <w:proofErr w:type="spellEnd"/>
      <w:r w:rsidRPr="00753BE7">
        <w:t xml:space="preserve">, en particulier par la compréhension des compromis performance / explicabilité / complexité algorithmique. Je suis prêt à assurer des enseignements du L3 au M2 (et en formation continue) couvrant l'introduction à l'IA, la programmation linéaire (CSP, SAT), les algorithmes de graphes (Dijkstra), la modélisation, le machine </w:t>
      </w:r>
      <w:proofErr w:type="spellStart"/>
      <w:r w:rsidRPr="00753BE7">
        <w:t>learning</w:t>
      </w:r>
      <w:proofErr w:type="spellEnd"/>
      <w:r w:rsidRPr="00753BE7">
        <w:t xml:space="preserve"> supervisé et non supervisé, l'optimisation bayésienne et le </w:t>
      </w:r>
      <w:proofErr w:type="spellStart"/>
      <w:r w:rsidRPr="00753BE7">
        <w:t>surrogate</w:t>
      </w:r>
      <w:proofErr w:type="spellEnd"/>
      <w:r w:rsidRPr="00753BE7">
        <w:t xml:space="preserve"> modeling pour simulations multi-agents. Dès 2026, j'assurerai une charge de 33h en Intelligence Artificielle à la Faculté d'informatique de l'Université Toulouse Capitole et prendrai en charge l'ensemble des TD et TP d'IA de Master 1, tant sur le tronc commun que sur la spécialité</w:t>
      </w:r>
      <w:r w:rsidR="00644976">
        <w:t xml:space="preserve"> en analyse de donnée de la MIAGE (m</w:t>
      </w:r>
      <w:r w:rsidR="00644976" w:rsidRPr="00644976">
        <w:t>éthodes informatiques appliquées à la gestion des entreprises</w:t>
      </w:r>
      <w:r w:rsidR="00644976">
        <w:t>).</w:t>
      </w:r>
      <w:r w:rsidRPr="00753BE7">
        <w:t xml:space="preserve"> J'articulerai ces enseignements avec mes activités de recherche et mes partenariats industriels afin d'offrir des ressources pédagogiques adaptées, des évaluations par projet et des sujets de stage directement reliés aux problématiques de recherche.</w:t>
      </w:r>
    </w:p>
    <w:p w14:paraId="0BCC7714" w14:textId="4C3AF8AB" w:rsidR="00753BE7" w:rsidRPr="00804472" w:rsidRDefault="00753BE7" w:rsidP="005775B0">
      <w:pPr>
        <w:pStyle w:val="Corpsdetexte"/>
        <w:rPr>
          <w:b/>
          <w:bCs/>
          <w:lang w:val="en-US"/>
        </w:rPr>
      </w:pPr>
      <w:proofErr w:type="gramStart"/>
      <w:r w:rsidRPr="00804472">
        <w:rPr>
          <w:b/>
          <w:bCs/>
          <w:lang w:val="en-US"/>
        </w:rPr>
        <w:t>Description :</w:t>
      </w:r>
      <w:proofErr w:type="gramEnd"/>
      <w:r w:rsidRPr="00804472">
        <w:rPr>
          <w:b/>
          <w:bCs/>
          <w:lang w:val="en-US"/>
        </w:rPr>
        <w:t xml:space="preserve"> </w:t>
      </w:r>
    </w:p>
    <w:p w14:paraId="4679270C" w14:textId="77777777" w:rsidR="0034520D" w:rsidRPr="00474394" w:rsidRDefault="0034520D" w:rsidP="005775B0">
      <w:pPr>
        <w:pStyle w:val="Default"/>
        <w:jc w:val="both"/>
        <w:rPr>
          <w:bCs/>
          <w:sz w:val="22"/>
          <w:szCs w:val="22"/>
        </w:rPr>
      </w:pPr>
      <w:r w:rsidRPr="00474394">
        <w:rPr>
          <w:bCs/>
          <w:sz w:val="22"/>
          <w:szCs w:val="22"/>
        </w:rPr>
        <w:t>2020-2021:</w:t>
      </w:r>
    </w:p>
    <w:p w14:paraId="30DBCEA7" w14:textId="77777777" w:rsidR="0034520D" w:rsidRPr="0034520D" w:rsidRDefault="0034520D" w:rsidP="005775B0">
      <w:pPr>
        <w:pStyle w:val="Default"/>
        <w:jc w:val="both"/>
        <w:rPr>
          <w:bCs/>
          <w:sz w:val="22"/>
          <w:szCs w:val="22"/>
        </w:rPr>
      </w:pPr>
      <w:r w:rsidRPr="0034520D">
        <w:rPr>
          <w:bCs/>
          <w:sz w:val="22"/>
          <w:szCs w:val="22"/>
        </w:rPr>
        <w:t>Tutorial: Stochastic Optimization. Master II. Machine Learning Engineering. ISAE-SUPAERO. (6h)</w:t>
      </w:r>
    </w:p>
    <w:p w14:paraId="6A9164A2" w14:textId="6EB9456B"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w:t>
      </w:r>
      <w:r w:rsidR="009F4FBA">
        <w:rPr>
          <w:bCs/>
          <w:sz w:val="22"/>
          <w:szCs w:val="22"/>
        </w:rPr>
        <w:t>6</w:t>
      </w:r>
      <w:r w:rsidRPr="0034520D">
        <w:rPr>
          <w:bCs/>
          <w:sz w:val="22"/>
          <w:szCs w:val="22"/>
        </w:rPr>
        <w:t>h)</w:t>
      </w:r>
    </w:p>
    <w:p w14:paraId="66CE82C6" w14:textId="552532FE"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w:t>
      </w:r>
      <w:r w:rsidR="00483F30">
        <w:rPr>
          <w:bCs/>
          <w:sz w:val="22"/>
          <w:szCs w:val="22"/>
        </w:rPr>
        <w:t>9</w:t>
      </w:r>
      <w:r w:rsidRPr="0034520D">
        <w:rPr>
          <w:bCs/>
          <w:sz w:val="22"/>
          <w:szCs w:val="22"/>
        </w:rPr>
        <w:t>h)</w:t>
      </w:r>
    </w:p>
    <w:p w14:paraId="1B7BE3A9" w14:textId="77777777" w:rsidR="0034520D" w:rsidRPr="0034520D" w:rsidRDefault="0034520D" w:rsidP="005775B0">
      <w:pPr>
        <w:pStyle w:val="Default"/>
        <w:jc w:val="both"/>
        <w:rPr>
          <w:bCs/>
          <w:sz w:val="22"/>
          <w:szCs w:val="22"/>
        </w:rPr>
      </w:pPr>
      <w:r w:rsidRPr="0034520D">
        <w:rPr>
          <w:bCs/>
          <w:sz w:val="22"/>
          <w:szCs w:val="22"/>
        </w:rPr>
        <w:t>2021-2022:</w:t>
      </w:r>
    </w:p>
    <w:p w14:paraId="7AD99C4A" w14:textId="77777777" w:rsidR="0034520D" w:rsidRPr="0034520D" w:rsidRDefault="0034520D" w:rsidP="005775B0">
      <w:pPr>
        <w:pStyle w:val="Default"/>
        <w:jc w:val="both"/>
        <w:rPr>
          <w:bCs/>
          <w:sz w:val="22"/>
          <w:szCs w:val="22"/>
        </w:rPr>
      </w:pPr>
      <w:r w:rsidRPr="0034520D">
        <w:rPr>
          <w:bCs/>
          <w:sz w:val="22"/>
          <w:szCs w:val="22"/>
        </w:rPr>
        <w:t>Lecture: Bayesian Optimization for MDO. Master II. Machine Learning Engineering. ISAE-SUPAERO. (2h)</w:t>
      </w:r>
    </w:p>
    <w:p w14:paraId="094DB12E" w14:textId="77777777" w:rsidR="0034520D" w:rsidRPr="0034520D" w:rsidRDefault="0034520D" w:rsidP="005775B0">
      <w:pPr>
        <w:pStyle w:val="Default"/>
        <w:jc w:val="both"/>
        <w:rPr>
          <w:bCs/>
          <w:sz w:val="22"/>
          <w:szCs w:val="22"/>
        </w:rPr>
      </w:pPr>
      <w:r w:rsidRPr="0034520D">
        <w:rPr>
          <w:bCs/>
          <w:sz w:val="22"/>
          <w:szCs w:val="22"/>
        </w:rPr>
        <w:t>Practical: Bayesian Optimization for MDO. Master II. Machine Learning Engineering. ISAE-SUPAERO. (2h)</w:t>
      </w:r>
    </w:p>
    <w:p w14:paraId="0492F394" w14:textId="77777777" w:rsidR="0034520D" w:rsidRPr="0034520D" w:rsidRDefault="0034520D" w:rsidP="005775B0">
      <w:pPr>
        <w:pStyle w:val="Default"/>
        <w:jc w:val="both"/>
        <w:rPr>
          <w:bCs/>
          <w:sz w:val="22"/>
          <w:szCs w:val="22"/>
        </w:rPr>
      </w:pPr>
      <w:r w:rsidRPr="0034520D">
        <w:rPr>
          <w:bCs/>
          <w:sz w:val="22"/>
          <w:szCs w:val="22"/>
        </w:rPr>
        <w:t>Practical: Finite Elements Methods. Master I. General Engineering. ISAE-SUPAERO. (4h)</w:t>
      </w:r>
    </w:p>
    <w:p w14:paraId="14971B48" w14:textId="0A7F31CA"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w:t>
      </w:r>
      <w:r w:rsidR="003549AF">
        <w:rPr>
          <w:bCs/>
          <w:sz w:val="22"/>
          <w:szCs w:val="22"/>
        </w:rPr>
        <w:t>9</w:t>
      </w:r>
      <w:r w:rsidRPr="0034520D">
        <w:rPr>
          <w:bCs/>
          <w:sz w:val="22"/>
          <w:szCs w:val="22"/>
        </w:rPr>
        <w:t>h)</w:t>
      </w:r>
    </w:p>
    <w:p w14:paraId="03FE5A93"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4FE55C78" w14:textId="77777777" w:rsidR="0034520D" w:rsidRPr="0034520D" w:rsidRDefault="0034520D" w:rsidP="005775B0">
      <w:pPr>
        <w:pStyle w:val="Default"/>
        <w:jc w:val="both"/>
        <w:rPr>
          <w:bCs/>
          <w:sz w:val="22"/>
          <w:szCs w:val="22"/>
        </w:rPr>
      </w:pPr>
      <w:r w:rsidRPr="0034520D">
        <w:rPr>
          <w:bCs/>
          <w:sz w:val="22"/>
          <w:szCs w:val="22"/>
        </w:rPr>
        <w:t>2022-2023:</w:t>
      </w:r>
    </w:p>
    <w:p w14:paraId="2D1941BC" w14:textId="77777777"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(6h)</w:t>
      </w:r>
    </w:p>
    <w:p w14:paraId="3CFB907B"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19E28797" w14:textId="77777777" w:rsidR="0034520D" w:rsidRPr="0034520D" w:rsidRDefault="0034520D" w:rsidP="005775B0">
      <w:pPr>
        <w:pStyle w:val="Default"/>
        <w:jc w:val="both"/>
        <w:rPr>
          <w:bCs/>
          <w:sz w:val="22"/>
          <w:szCs w:val="22"/>
        </w:rPr>
      </w:pPr>
      <w:r w:rsidRPr="0034520D">
        <w:rPr>
          <w:bCs/>
          <w:sz w:val="22"/>
          <w:szCs w:val="22"/>
        </w:rPr>
        <w:t>2023-2024:</w:t>
      </w:r>
    </w:p>
    <w:p w14:paraId="22787B95" w14:textId="77777777"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(6h)</w:t>
      </w:r>
    </w:p>
    <w:p w14:paraId="0329C0CD"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73D61864" w14:textId="77777777" w:rsidR="0034520D" w:rsidRPr="0034520D" w:rsidRDefault="0034520D" w:rsidP="005775B0">
      <w:pPr>
        <w:pStyle w:val="Default"/>
        <w:jc w:val="both"/>
        <w:rPr>
          <w:bCs/>
          <w:sz w:val="22"/>
          <w:szCs w:val="22"/>
        </w:rPr>
      </w:pPr>
      <w:r w:rsidRPr="0034520D">
        <w:rPr>
          <w:bCs/>
          <w:sz w:val="22"/>
          <w:szCs w:val="22"/>
        </w:rPr>
        <w:t xml:space="preserve">Lecture: Bayesian </w:t>
      </w:r>
      <w:r w:rsidRPr="0034520D">
        <w:rPr>
          <w:sz w:val="22"/>
          <w:szCs w:val="22"/>
        </w:rPr>
        <w:t>Optimization</w:t>
      </w:r>
      <w:r w:rsidRPr="0034520D">
        <w:rPr>
          <w:bCs/>
          <w:sz w:val="22"/>
          <w:szCs w:val="22"/>
        </w:rPr>
        <w:t xml:space="preserve"> for MDO. Master II. Machine Learning Engineering. ISAE-SUPAERO. (2h)</w:t>
      </w:r>
    </w:p>
    <w:p w14:paraId="77729CB4" w14:textId="487648EC" w:rsidR="0034520D" w:rsidRPr="0034520D" w:rsidRDefault="0034520D" w:rsidP="005775B0">
      <w:pPr>
        <w:pStyle w:val="Default"/>
        <w:jc w:val="both"/>
        <w:rPr>
          <w:bCs/>
          <w:sz w:val="22"/>
          <w:szCs w:val="22"/>
        </w:rPr>
      </w:pPr>
      <w:r w:rsidRPr="0034520D">
        <w:rPr>
          <w:bCs/>
          <w:sz w:val="22"/>
          <w:szCs w:val="22"/>
        </w:rPr>
        <w:t>Practical: Bayesian Optimization for MDO. Master II. Machine Learning Engineering. ISAE-SUPAERO.</w:t>
      </w:r>
      <w:r w:rsidR="00A2709C">
        <w:rPr>
          <w:bCs/>
          <w:sz w:val="22"/>
          <w:szCs w:val="22"/>
        </w:rPr>
        <w:t xml:space="preserve"> </w:t>
      </w:r>
      <w:r w:rsidR="00A2709C" w:rsidRPr="0034520D">
        <w:rPr>
          <w:bCs/>
          <w:sz w:val="22"/>
          <w:szCs w:val="22"/>
        </w:rPr>
        <w:t>(2h)</w:t>
      </w:r>
    </w:p>
    <w:p w14:paraId="02F29736" w14:textId="01AE18F5" w:rsidR="0034520D" w:rsidRPr="0034520D" w:rsidRDefault="0034520D" w:rsidP="005775B0">
      <w:pPr>
        <w:pStyle w:val="Default"/>
        <w:jc w:val="both"/>
        <w:rPr>
          <w:bCs/>
          <w:sz w:val="22"/>
          <w:szCs w:val="22"/>
        </w:rPr>
      </w:pPr>
      <w:r w:rsidRPr="0034520D">
        <w:rPr>
          <w:bCs/>
          <w:sz w:val="22"/>
          <w:szCs w:val="22"/>
        </w:rPr>
        <w:t>2024-2025</w:t>
      </w:r>
      <w:r w:rsidR="00A2709C">
        <w:rPr>
          <w:bCs/>
          <w:sz w:val="22"/>
          <w:szCs w:val="22"/>
        </w:rPr>
        <w:t>:</w:t>
      </w:r>
    </w:p>
    <w:p w14:paraId="2F9FA2CC" w14:textId="77777777"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(6h)</w:t>
      </w:r>
    </w:p>
    <w:p w14:paraId="1A353E16"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079B9189" w14:textId="77777777" w:rsidR="0034520D" w:rsidRPr="0034520D" w:rsidRDefault="0034520D" w:rsidP="005775B0">
      <w:pPr>
        <w:pStyle w:val="Default"/>
        <w:jc w:val="both"/>
        <w:rPr>
          <w:bCs/>
          <w:sz w:val="22"/>
          <w:szCs w:val="22"/>
        </w:rPr>
      </w:pPr>
      <w:r w:rsidRPr="0034520D">
        <w:rPr>
          <w:bCs/>
          <w:sz w:val="22"/>
          <w:szCs w:val="22"/>
        </w:rPr>
        <w:t>Lecture: Bayesian Optimization for MDO. Master II. Machine Learning Engineering. ISAE-SUPAERO. (2h)</w:t>
      </w:r>
    </w:p>
    <w:p w14:paraId="762AE971" w14:textId="77777777" w:rsidR="0034520D" w:rsidRPr="0034520D" w:rsidRDefault="0034520D" w:rsidP="005775B0">
      <w:pPr>
        <w:pStyle w:val="Default"/>
        <w:jc w:val="both"/>
        <w:rPr>
          <w:bCs/>
          <w:sz w:val="22"/>
          <w:szCs w:val="22"/>
        </w:rPr>
      </w:pPr>
      <w:r w:rsidRPr="0034520D">
        <w:rPr>
          <w:bCs/>
          <w:sz w:val="22"/>
          <w:szCs w:val="22"/>
        </w:rPr>
        <w:t>Practical: Bayesian Optimization for MDO. Master II. Machine Learning Engineering. ISAE-SUPAERO. (2h)</w:t>
      </w:r>
    </w:p>
    <w:p w14:paraId="674A887D" w14:textId="77777777" w:rsidR="0034520D" w:rsidRPr="0034520D" w:rsidRDefault="0034520D" w:rsidP="005775B0">
      <w:pPr>
        <w:pStyle w:val="Default"/>
        <w:jc w:val="both"/>
        <w:rPr>
          <w:bCs/>
          <w:sz w:val="22"/>
          <w:szCs w:val="22"/>
        </w:rPr>
      </w:pPr>
      <w:r w:rsidRPr="0034520D">
        <w:rPr>
          <w:bCs/>
          <w:sz w:val="22"/>
          <w:szCs w:val="22"/>
        </w:rPr>
        <w:t>Practical: Linear Programming. Master I. General Engineering. ISAE-SUPAERO. (2h)</w:t>
      </w:r>
    </w:p>
    <w:p w14:paraId="4ABB156D" w14:textId="6B9C3396" w:rsidR="0034520D" w:rsidRPr="003076E4" w:rsidRDefault="0034520D" w:rsidP="005775B0">
      <w:pPr>
        <w:pStyle w:val="Default"/>
        <w:jc w:val="both"/>
        <w:rPr>
          <w:sz w:val="22"/>
          <w:szCs w:val="22"/>
        </w:rPr>
      </w:pPr>
      <w:r w:rsidRPr="0034520D">
        <w:rPr>
          <w:bCs/>
          <w:sz w:val="22"/>
          <w:szCs w:val="22"/>
        </w:rPr>
        <w:t>Practical: Mixed-Integer Linear Programming. Master I. General Engineering. ISAE-SUPAERO. (4h)</w:t>
      </w:r>
    </w:p>
    <w:p w14:paraId="3F1FB19E" w14:textId="5335E0A2" w:rsidR="00A2709C" w:rsidRPr="0034520D" w:rsidRDefault="00A2709C" w:rsidP="005775B0">
      <w:pPr>
        <w:pStyle w:val="Default"/>
        <w:jc w:val="both"/>
        <w:rPr>
          <w:bCs/>
          <w:sz w:val="22"/>
          <w:szCs w:val="22"/>
        </w:rPr>
      </w:pPr>
      <w:r w:rsidRPr="0034520D">
        <w:rPr>
          <w:bCs/>
          <w:sz w:val="22"/>
          <w:szCs w:val="22"/>
        </w:rPr>
        <w:t>202</w:t>
      </w:r>
      <w:r w:rsidR="00663AC9">
        <w:rPr>
          <w:bCs/>
          <w:sz w:val="22"/>
          <w:szCs w:val="22"/>
        </w:rPr>
        <w:t>5</w:t>
      </w:r>
      <w:r w:rsidRPr="0034520D">
        <w:rPr>
          <w:bCs/>
          <w:sz w:val="22"/>
          <w:szCs w:val="22"/>
        </w:rPr>
        <w:t>-202</w:t>
      </w:r>
      <w:r w:rsidR="00663AC9">
        <w:rPr>
          <w:bCs/>
          <w:sz w:val="22"/>
          <w:szCs w:val="22"/>
        </w:rPr>
        <w:t>6</w:t>
      </w:r>
      <w:r>
        <w:rPr>
          <w:bCs/>
          <w:sz w:val="22"/>
          <w:szCs w:val="22"/>
        </w:rPr>
        <w:t>:</w:t>
      </w:r>
    </w:p>
    <w:p w14:paraId="2DFF7064" w14:textId="77777777" w:rsidR="006E01F3" w:rsidRPr="0034520D" w:rsidRDefault="006E01F3" w:rsidP="005775B0">
      <w:pPr>
        <w:pStyle w:val="Default"/>
        <w:jc w:val="both"/>
        <w:rPr>
          <w:bCs/>
          <w:sz w:val="22"/>
          <w:szCs w:val="22"/>
        </w:rPr>
      </w:pPr>
      <w:r w:rsidRPr="0034520D">
        <w:rPr>
          <w:bCs/>
          <w:sz w:val="22"/>
          <w:szCs w:val="22"/>
        </w:rPr>
        <w:t>Practical: Numerical Analysis &amp; Optimization. Bachelor III. General Engineering. ISAE-SUPAERO. (6h)</w:t>
      </w:r>
    </w:p>
    <w:p w14:paraId="3B87899D" w14:textId="77777777" w:rsidR="006E01F3" w:rsidRPr="0034520D" w:rsidRDefault="006E01F3" w:rsidP="005775B0">
      <w:pPr>
        <w:pStyle w:val="Default"/>
        <w:jc w:val="both"/>
        <w:rPr>
          <w:bCs/>
          <w:sz w:val="22"/>
          <w:szCs w:val="22"/>
        </w:rPr>
      </w:pPr>
      <w:r w:rsidRPr="0034520D">
        <w:rPr>
          <w:bCs/>
          <w:sz w:val="22"/>
          <w:szCs w:val="22"/>
        </w:rPr>
        <w:t>Practical: Numerical Analysis &amp; Optimization. Master I. Aerospace Engineering. ISAE-SUPAERO. (6h)</w:t>
      </w:r>
    </w:p>
    <w:p w14:paraId="59B72B58" w14:textId="77777777" w:rsidR="006E01F3" w:rsidRPr="0034520D" w:rsidRDefault="006E01F3" w:rsidP="005775B0">
      <w:pPr>
        <w:pStyle w:val="Default"/>
        <w:jc w:val="both"/>
        <w:rPr>
          <w:bCs/>
          <w:sz w:val="22"/>
          <w:szCs w:val="22"/>
        </w:rPr>
      </w:pPr>
      <w:r w:rsidRPr="0034520D">
        <w:rPr>
          <w:bCs/>
          <w:sz w:val="22"/>
          <w:szCs w:val="22"/>
        </w:rPr>
        <w:t>Lecture: Bayesian Optimization for MDO. Master II. Machine Learning Engineering. ISAE-SUPAERO. (2h)</w:t>
      </w:r>
    </w:p>
    <w:p w14:paraId="6306AA9B" w14:textId="3F34233E" w:rsidR="006E01F3" w:rsidRDefault="006E01F3" w:rsidP="005775B0">
      <w:pPr>
        <w:pStyle w:val="Default"/>
        <w:jc w:val="both"/>
        <w:rPr>
          <w:bCs/>
          <w:sz w:val="22"/>
          <w:szCs w:val="22"/>
        </w:rPr>
      </w:pPr>
      <w:r w:rsidRPr="0034520D">
        <w:rPr>
          <w:bCs/>
          <w:sz w:val="22"/>
          <w:szCs w:val="22"/>
        </w:rPr>
        <w:lastRenderedPageBreak/>
        <w:t>Practical: Bayesian Optimization for MDO. Master II. Machine Learning Engineering. ISAE-SUPAERO. (2h)</w:t>
      </w:r>
    </w:p>
    <w:p w14:paraId="72DD57A4" w14:textId="63DFFA19" w:rsidR="00293C18" w:rsidRPr="0034520D" w:rsidRDefault="00293C18" w:rsidP="005775B0">
      <w:pPr>
        <w:pStyle w:val="Default"/>
        <w:jc w:val="both"/>
        <w:rPr>
          <w:bCs/>
          <w:sz w:val="22"/>
          <w:szCs w:val="22"/>
        </w:rPr>
      </w:pPr>
      <w:r>
        <w:rPr>
          <w:bCs/>
          <w:sz w:val="22"/>
          <w:szCs w:val="22"/>
        </w:rPr>
        <w:t>Lecture</w:t>
      </w:r>
      <w:r w:rsidRPr="0034520D">
        <w:rPr>
          <w:bCs/>
          <w:sz w:val="22"/>
          <w:szCs w:val="22"/>
        </w:rPr>
        <w:t xml:space="preserve">: </w:t>
      </w:r>
      <w:r>
        <w:rPr>
          <w:bCs/>
          <w:sz w:val="22"/>
          <w:szCs w:val="22"/>
        </w:rPr>
        <w:t xml:space="preserve">Complexity &amp; </w:t>
      </w:r>
      <w:r w:rsidRPr="0034520D">
        <w:rPr>
          <w:bCs/>
          <w:sz w:val="22"/>
          <w:szCs w:val="22"/>
        </w:rPr>
        <w:t>Linear Programming. Master I. General Engineering. ISAE-SUPAERO. (2h)</w:t>
      </w:r>
    </w:p>
    <w:p w14:paraId="11CBDBC5" w14:textId="4820FD14" w:rsidR="006E01F3" w:rsidRPr="0034520D" w:rsidRDefault="006E01F3" w:rsidP="005775B0">
      <w:pPr>
        <w:pStyle w:val="Default"/>
        <w:jc w:val="both"/>
        <w:rPr>
          <w:bCs/>
          <w:sz w:val="22"/>
          <w:szCs w:val="22"/>
        </w:rPr>
      </w:pPr>
      <w:r w:rsidRPr="0034520D">
        <w:rPr>
          <w:bCs/>
          <w:sz w:val="22"/>
          <w:szCs w:val="22"/>
        </w:rPr>
        <w:t>Practical: Linear Programming. Master I. General Engineering. ISAE-SUPAERO. (</w:t>
      </w:r>
      <w:r w:rsidR="00C20E75">
        <w:rPr>
          <w:bCs/>
          <w:sz w:val="22"/>
          <w:szCs w:val="22"/>
        </w:rPr>
        <w:t>6</w:t>
      </w:r>
      <w:r w:rsidRPr="0034520D">
        <w:rPr>
          <w:bCs/>
          <w:sz w:val="22"/>
          <w:szCs w:val="22"/>
        </w:rPr>
        <w:t>h)</w:t>
      </w:r>
    </w:p>
    <w:p w14:paraId="54BAD7C7" w14:textId="77777777" w:rsidR="006E01F3" w:rsidRPr="00512F35" w:rsidRDefault="006E01F3" w:rsidP="005775B0">
      <w:pPr>
        <w:pStyle w:val="Default"/>
        <w:jc w:val="both"/>
        <w:rPr>
          <w:sz w:val="22"/>
          <w:szCs w:val="22"/>
        </w:rPr>
      </w:pPr>
      <w:r w:rsidRPr="0034520D">
        <w:rPr>
          <w:bCs/>
          <w:sz w:val="22"/>
          <w:szCs w:val="22"/>
        </w:rPr>
        <w:t xml:space="preserve">Practical: Mixed-Integer Linear Programming. Master I. General Engineering. </w:t>
      </w:r>
      <w:r w:rsidRPr="00512F35">
        <w:rPr>
          <w:bCs/>
          <w:sz w:val="22"/>
          <w:szCs w:val="22"/>
        </w:rPr>
        <w:t>ISAE-SUPAERO. (4h)</w:t>
      </w:r>
    </w:p>
    <w:p w14:paraId="3E054228" w14:textId="6901F44F" w:rsidR="0034520D" w:rsidRDefault="008D00ED" w:rsidP="005775B0">
      <w:pPr>
        <w:pStyle w:val="Default"/>
        <w:jc w:val="both"/>
        <w:rPr>
          <w:sz w:val="22"/>
          <w:szCs w:val="22"/>
        </w:rPr>
      </w:pPr>
      <w:r w:rsidRPr="008D00ED">
        <w:rPr>
          <w:sz w:val="22"/>
          <w:szCs w:val="22"/>
        </w:rPr>
        <w:t>Tutorial</w:t>
      </w:r>
      <w:r w:rsidR="008571FB" w:rsidRPr="008D00ED">
        <w:rPr>
          <w:sz w:val="22"/>
          <w:szCs w:val="22"/>
        </w:rPr>
        <w:t xml:space="preserve">: </w:t>
      </w:r>
      <w:r w:rsidRPr="008D00ED">
        <w:rPr>
          <w:sz w:val="22"/>
          <w:szCs w:val="22"/>
        </w:rPr>
        <w:t>Introduction to Python Programming.</w:t>
      </w:r>
      <w:r w:rsidR="008571FB" w:rsidRPr="008D00ED">
        <w:rPr>
          <w:sz w:val="22"/>
          <w:szCs w:val="22"/>
        </w:rPr>
        <w:tab/>
      </w:r>
      <w:r>
        <w:rPr>
          <w:sz w:val="22"/>
          <w:szCs w:val="22"/>
        </w:rPr>
        <w:t xml:space="preserve">Master I. MIAGE, Comp. Science, Univ. </w:t>
      </w:r>
      <w:proofErr w:type="spellStart"/>
      <w:r>
        <w:rPr>
          <w:sz w:val="22"/>
          <w:szCs w:val="22"/>
        </w:rPr>
        <w:t>Tlse</w:t>
      </w:r>
      <w:proofErr w:type="spellEnd"/>
      <w:r>
        <w:rPr>
          <w:sz w:val="22"/>
          <w:szCs w:val="22"/>
        </w:rPr>
        <w:t xml:space="preserve">. </w:t>
      </w:r>
      <w:proofErr w:type="spellStart"/>
      <w:r>
        <w:rPr>
          <w:sz w:val="22"/>
          <w:szCs w:val="22"/>
        </w:rPr>
        <w:t>Capitole</w:t>
      </w:r>
      <w:proofErr w:type="spellEnd"/>
      <w:r>
        <w:rPr>
          <w:sz w:val="22"/>
          <w:szCs w:val="22"/>
        </w:rPr>
        <w:t xml:space="preserve"> (4h30)</w:t>
      </w:r>
    </w:p>
    <w:p w14:paraId="5B5AD0EB" w14:textId="625500F5" w:rsidR="008D00ED" w:rsidRDefault="008D00ED" w:rsidP="008D00ED">
      <w:pPr>
        <w:pStyle w:val="Default"/>
        <w:jc w:val="both"/>
        <w:rPr>
          <w:sz w:val="22"/>
          <w:szCs w:val="22"/>
        </w:rPr>
      </w:pPr>
      <w:r w:rsidRPr="008D00ED">
        <w:rPr>
          <w:sz w:val="22"/>
          <w:szCs w:val="22"/>
        </w:rPr>
        <w:t xml:space="preserve">Tutorial: </w:t>
      </w:r>
      <w:r>
        <w:rPr>
          <w:sz w:val="22"/>
          <w:szCs w:val="22"/>
        </w:rPr>
        <w:t xml:space="preserve">Symbolic Artificial Intelligence. Master I. MIAGE, Comp. Science, Univ. </w:t>
      </w:r>
      <w:proofErr w:type="spellStart"/>
      <w:r>
        <w:rPr>
          <w:sz w:val="22"/>
          <w:szCs w:val="22"/>
        </w:rPr>
        <w:t>Tlse</w:t>
      </w:r>
      <w:proofErr w:type="spellEnd"/>
      <w:r>
        <w:rPr>
          <w:sz w:val="22"/>
          <w:szCs w:val="22"/>
        </w:rPr>
        <w:t xml:space="preserve">. </w:t>
      </w:r>
      <w:proofErr w:type="spellStart"/>
      <w:r>
        <w:rPr>
          <w:sz w:val="22"/>
          <w:szCs w:val="22"/>
        </w:rPr>
        <w:t>Capitole</w:t>
      </w:r>
      <w:proofErr w:type="spellEnd"/>
      <w:r>
        <w:rPr>
          <w:sz w:val="22"/>
          <w:szCs w:val="22"/>
        </w:rPr>
        <w:t xml:space="preserve"> (10h30)</w:t>
      </w:r>
    </w:p>
    <w:p w14:paraId="460DBF7B" w14:textId="37E88C84" w:rsidR="008D00ED" w:rsidRDefault="008D00ED" w:rsidP="008D00ED">
      <w:pPr>
        <w:pStyle w:val="Default"/>
        <w:jc w:val="both"/>
        <w:rPr>
          <w:sz w:val="22"/>
          <w:szCs w:val="22"/>
        </w:rPr>
      </w:pPr>
      <w:r w:rsidRPr="008D00ED">
        <w:rPr>
          <w:sz w:val="22"/>
          <w:szCs w:val="22"/>
        </w:rPr>
        <w:t xml:space="preserve">Tutorial: </w:t>
      </w:r>
      <w:r>
        <w:rPr>
          <w:sz w:val="22"/>
          <w:szCs w:val="22"/>
        </w:rPr>
        <w:t>Supervised Machine Learning</w:t>
      </w:r>
      <w:r w:rsidRPr="008D00ED">
        <w:rPr>
          <w:sz w:val="22"/>
          <w:szCs w:val="22"/>
        </w:rPr>
        <w:t>.</w:t>
      </w:r>
      <w:r>
        <w:rPr>
          <w:sz w:val="22"/>
          <w:szCs w:val="22"/>
        </w:rPr>
        <w:t xml:space="preserve">  Master I. MIAGE, Comp. Science, Univ. </w:t>
      </w:r>
      <w:proofErr w:type="spellStart"/>
      <w:r>
        <w:rPr>
          <w:sz w:val="22"/>
          <w:szCs w:val="22"/>
        </w:rPr>
        <w:t>Tlse</w:t>
      </w:r>
      <w:proofErr w:type="spellEnd"/>
      <w:r>
        <w:rPr>
          <w:sz w:val="22"/>
          <w:szCs w:val="22"/>
        </w:rPr>
        <w:t xml:space="preserve">. </w:t>
      </w:r>
      <w:proofErr w:type="spellStart"/>
      <w:r>
        <w:rPr>
          <w:sz w:val="22"/>
          <w:szCs w:val="22"/>
        </w:rPr>
        <w:t>Capitole</w:t>
      </w:r>
      <w:proofErr w:type="spellEnd"/>
      <w:r>
        <w:rPr>
          <w:sz w:val="22"/>
          <w:szCs w:val="22"/>
        </w:rPr>
        <w:t xml:space="preserve"> (</w:t>
      </w:r>
      <w:r w:rsidR="00723164">
        <w:rPr>
          <w:sz w:val="22"/>
          <w:szCs w:val="22"/>
        </w:rPr>
        <w:t>15</w:t>
      </w:r>
      <w:r>
        <w:rPr>
          <w:sz w:val="22"/>
          <w:szCs w:val="22"/>
        </w:rPr>
        <w:t>h)</w:t>
      </w:r>
    </w:p>
    <w:p w14:paraId="1877B20B" w14:textId="37EC05F7" w:rsidR="008D00ED" w:rsidRDefault="008D00ED" w:rsidP="008D00ED">
      <w:pPr>
        <w:pStyle w:val="Default"/>
        <w:jc w:val="both"/>
        <w:rPr>
          <w:sz w:val="22"/>
          <w:szCs w:val="22"/>
        </w:rPr>
      </w:pPr>
      <w:r w:rsidRPr="008D00ED">
        <w:rPr>
          <w:sz w:val="22"/>
          <w:szCs w:val="22"/>
        </w:rPr>
        <w:t xml:space="preserve">Tutorial: </w:t>
      </w:r>
      <w:r w:rsidR="00723164">
        <w:rPr>
          <w:sz w:val="22"/>
          <w:szCs w:val="22"/>
        </w:rPr>
        <w:t>Data visualization/unsupervised ML</w:t>
      </w:r>
      <w:r w:rsidRPr="008D00ED">
        <w:rPr>
          <w:sz w:val="22"/>
          <w:szCs w:val="22"/>
        </w:rPr>
        <w:t>.</w:t>
      </w:r>
      <w:r w:rsidR="00723164">
        <w:rPr>
          <w:sz w:val="22"/>
          <w:szCs w:val="22"/>
        </w:rPr>
        <w:t xml:space="preserve"> </w:t>
      </w:r>
      <w:r>
        <w:rPr>
          <w:sz w:val="22"/>
          <w:szCs w:val="22"/>
        </w:rPr>
        <w:t xml:space="preserve">Master I. MIAGE, </w:t>
      </w:r>
      <w:r w:rsidR="00723164">
        <w:rPr>
          <w:sz w:val="22"/>
          <w:szCs w:val="22"/>
        </w:rPr>
        <w:t>Spe. Data</w:t>
      </w:r>
      <w:r>
        <w:rPr>
          <w:sz w:val="22"/>
          <w:szCs w:val="22"/>
        </w:rPr>
        <w:t xml:space="preserve"> Sci</w:t>
      </w:r>
      <w:r w:rsidR="00723164">
        <w:rPr>
          <w:sz w:val="22"/>
          <w:szCs w:val="22"/>
        </w:rPr>
        <w:t>ence</w:t>
      </w:r>
      <w:r>
        <w:rPr>
          <w:sz w:val="22"/>
          <w:szCs w:val="22"/>
        </w:rPr>
        <w:t>,</w:t>
      </w:r>
      <w:r w:rsidR="00723164">
        <w:rPr>
          <w:sz w:val="22"/>
          <w:szCs w:val="22"/>
        </w:rPr>
        <w:t xml:space="preserve"> </w:t>
      </w:r>
      <w:r>
        <w:rPr>
          <w:sz w:val="22"/>
          <w:szCs w:val="22"/>
        </w:rPr>
        <w:t xml:space="preserve">Univ. </w:t>
      </w:r>
      <w:proofErr w:type="spellStart"/>
      <w:r>
        <w:rPr>
          <w:sz w:val="22"/>
          <w:szCs w:val="22"/>
        </w:rPr>
        <w:t>Tlse</w:t>
      </w:r>
      <w:proofErr w:type="spellEnd"/>
      <w:r>
        <w:rPr>
          <w:sz w:val="22"/>
          <w:szCs w:val="22"/>
        </w:rPr>
        <w:t xml:space="preserve">. </w:t>
      </w:r>
      <w:proofErr w:type="spellStart"/>
      <w:r>
        <w:rPr>
          <w:sz w:val="22"/>
          <w:szCs w:val="22"/>
        </w:rPr>
        <w:t>Capitole</w:t>
      </w:r>
      <w:proofErr w:type="spellEnd"/>
      <w:r>
        <w:rPr>
          <w:sz w:val="22"/>
          <w:szCs w:val="22"/>
        </w:rPr>
        <w:t xml:space="preserve"> (</w:t>
      </w:r>
      <w:r w:rsidR="00723164">
        <w:rPr>
          <w:sz w:val="22"/>
          <w:szCs w:val="22"/>
        </w:rPr>
        <w:t>9h</w:t>
      </w:r>
      <w:r>
        <w:rPr>
          <w:sz w:val="22"/>
          <w:szCs w:val="22"/>
        </w:rPr>
        <w:t>)</w:t>
      </w:r>
    </w:p>
    <w:p w14:paraId="456D13F9" w14:textId="78DA8C28" w:rsidR="00973592" w:rsidRPr="00973592" w:rsidRDefault="00973592" w:rsidP="008D00ED">
      <w:pPr>
        <w:pStyle w:val="Default"/>
        <w:jc w:val="both"/>
        <w:rPr>
          <w:sz w:val="22"/>
          <w:szCs w:val="22"/>
        </w:rPr>
      </w:pPr>
      <w:r>
        <w:rPr>
          <w:sz w:val="22"/>
          <w:szCs w:val="22"/>
        </w:rPr>
        <w:t xml:space="preserve">Lecture: Introduction to Research in AI. Bachelor in </w:t>
      </w:r>
      <w:proofErr w:type="spellStart"/>
      <w:r>
        <w:rPr>
          <w:sz w:val="22"/>
          <w:szCs w:val="22"/>
        </w:rPr>
        <w:t>Econony</w:t>
      </w:r>
      <w:proofErr w:type="spellEnd"/>
      <w:r>
        <w:rPr>
          <w:sz w:val="22"/>
          <w:szCs w:val="22"/>
        </w:rPr>
        <w:t xml:space="preserve">, </w:t>
      </w:r>
      <w:proofErr w:type="spellStart"/>
      <w:r>
        <w:rPr>
          <w:sz w:val="22"/>
          <w:szCs w:val="22"/>
        </w:rPr>
        <w:t>Tlse</w:t>
      </w:r>
      <w:proofErr w:type="spellEnd"/>
      <w:r>
        <w:rPr>
          <w:sz w:val="22"/>
          <w:szCs w:val="22"/>
        </w:rPr>
        <w:t xml:space="preserve"> School of Economics (1h) </w:t>
      </w:r>
    </w:p>
    <w:p w14:paraId="0EC06579" w14:textId="77777777" w:rsidR="008D00ED" w:rsidRPr="00973592" w:rsidRDefault="008D00ED" w:rsidP="005775B0">
      <w:pPr>
        <w:pStyle w:val="Default"/>
        <w:jc w:val="both"/>
        <w:rPr>
          <w:sz w:val="22"/>
          <w:szCs w:val="22"/>
        </w:rPr>
      </w:pPr>
    </w:p>
    <w:p w14:paraId="06AAF9D8" w14:textId="77777777" w:rsidR="007C4412" w:rsidRPr="00973592" w:rsidRDefault="007C4412" w:rsidP="007C4412">
      <w:pPr>
        <w:rPr>
          <w:lang w:val="en-US"/>
        </w:rPr>
      </w:pPr>
    </w:p>
    <w:tbl>
      <w:tblPr>
        <w:tblStyle w:val="Listeclaire-Accent1"/>
        <w:tblW w:w="12121" w:type="dxa"/>
        <w:tblInd w:w="-1202" w:type="dxa"/>
        <w:tblLayout w:type="fixed"/>
        <w:tblLook w:val="04A0" w:firstRow="1" w:lastRow="0" w:firstColumn="1" w:lastColumn="0" w:noHBand="0" w:noVBand="1"/>
      </w:tblPr>
      <w:tblGrid>
        <w:gridCol w:w="837"/>
        <w:gridCol w:w="639"/>
        <w:gridCol w:w="850"/>
        <w:gridCol w:w="1338"/>
        <w:gridCol w:w="709"/>
        <w:gridCol w:w="1355"/>
        <w:gridCol w:w="709"/>
        <w:gridCol w:w="689"/>
        <w:gridCol w:w="4759"/>
        <w:gridCol w:w="236"/>
      </w:tblGrid>
      <w:tr w:rsidR="006A4747" w:rsidRPr="007C4412" w14:paraId="36B5F059" w14:textId="77777777" w:rsidTr="006A4747">
        <w:trPr>
          <w:gridAfter w:val="1"/>
          <w:cnfStyle w:val="100000000000" w:firstRow="1" w:lastRow="0" w:firstColumn="0" w:lastColumn="0" w:oddVBand="0" w:evenVBand="0" w:oddHBand="0" w:evenHBand="0" w:firstRowFirstColumn="0" w:firstRowLastColumn="0" w:lastRowFirstColumn="0" w:lastRowLastColumn="0"/>
          <w:wAfter w:w="236" w:type="dxa"/>
          <w:trHeight w:val="690"/>
        </w:trPr>
        <w:tc>
          <w:tcPr>
            <w:cnfStyle w:val="001000000000" w:firstRow="0" w:lastRow="0" w:firstColumn="1" w:lastColumn="0" w:oddVBand="0" w:evenVBand="0" w:oddHBand="0" w:evenHBand="0" w:firstRowFirstColumn="0" w:firstRowLastColumn="0" w:lastRowFirstColumn="0" w:lastRowLastColumn="0"/>
            <w:tcW w:w="837" w:type="dxa"/>
          </w:tcPr>
          <w:p w14:paraId="683F8E96" w14:textId="77777777" w:rsidR="007C4412" w:rsidRPr="00D30EA4" w:rsidRDefault="007C4412" w:rsidP="003E251C">
            <w:pPr>
              <w:jc w:val="center"/>
              <w:rPr>
                <w:sz w:val="16"/>
                <w:szCs w:val="16"/>
              </w:rPr>
            </w:pPr>
            <w:proofErr w:type="spellStart"/>
            <w:r w:rsidRPr="00D30EA4">
              <w:rPr>
                <w:sz w:val="16"/>
                <w:szCs w:val="16"/>
              </w:rPr>
              <w:t>Statut</w:t>
            </w:r>
            <w:proofErr w:type="spellEnd"/>
          </w:p>
        </w:tc>
        <w:tc>
          <w:tcPr>
            <w:tcW w:w="639" w:type="dxa"/>
          </w:tcPr>
          <w:p w14:paraId="694DF664" w14:textId="12428B92"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Année</w:t>
            </w:r>
          </w:p>
        </w:tc>
        <w:tc>
          <w:tcPr>
            <w:tcW w:w="850" w:type="dxa"/>
          </w:tcPr>
          <w:p w14:paraId="6EF25BBA"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D30EA4">
              <w:rPr>
                <w:sz w:val="16"/>
                <w:szCs w:val="16"/>
              </w:rPr>
              <w:t>Établissement</w:t>
            </w:r>
            <w:proofErr w:type="spellEnd"/>
            <w:r w:rsidRPr="00D30EA4">
              <w:rPr>
                <w:sz w:val="16"/>
                <w:szCs w:val="16"/>
              </w:rPr>
              <w:t xml:space="preserve"> </w:t>
            </w:r>
            <w:proofErr w:type="spellStart"/>
            <w:r w:rsidRPr="00D30EA4">
              <w:rPr>
                <w:sz w:val="16"/>
                <w:szCs w:val="16"/>
              </w:rPr>
              <w:t>d’exercice</w:t>
            </w:r>
            <w:proofErr w:type="spellEnd"/>
          </w:p>
        </w:tc>
        <w:tc>
          <w:tcPr>
            <w:tcW w:w="1338" w:type="dxa"/>
          </w:tcPr>
          <w:p w14:paraId="62B5E302"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Public (diplôme)</w:t>
            </w:r>
          </w:p>
        </w:tc>
        <w:tc>
          <w:tcPr>
            <w:tcW w:w="709" w:type="dxa"/>
          </w:tcPr>
          <w:p w14:paraId="76D2A80D"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D30EA4">
              <w:rPr>
                <w:sz w:val="16"/>
                <w:szCs w:val="16"/>
              </w:rPr>
              <w:t>Niveau</w:t>
            </w:r>
            <w:proofErr w:type="spellEnd"/>
          </w:p>
        </w:tc>
        <w:tc>
          <w:tcPr>
            <w:tcW w:w="1355" w:type="dxa"/>
          </w:tcPr>
          <w:p w14:paraId="0A86033F"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Nom de la matière</w:t>
            </w:r>
          </w:p>
        </w:tc>
        <w:tc>
          <w:tcPr>
            <w:tcW w:w="709" w:type="dxa"/>
          </w:tcPr>
          <w:p w14:paraId="52373990" w14:textId="39EDF88C" w:rsidR="004E4C64" w:rsidRPr="00D30EA4" w:rsidRDefault="007C4412" w:rsidP="006F38ED">
            <w:pPr>
              <w:jc w:val="center"/>
              <w:cnfStyle w:val="100000000000" w:firstRow="1"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Volume horaire </w:t>
            </w:r>
          </w:p>
        </w:tc>
        <w:tc>
          <w:tcPr>
            <w:tcW w:w="689" w:type="dxa"/>
          </w:tcPr>
          <w:p w14:paraId="6ECEE484" w14:textId="1DF11564"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Nature</w:t>
            </w:r>
          </w:p>
        </w:tc>
        <w:tc>
          <w:tcPr>
            <w:tcW w:w="4759" w:type="dxa"/>
          </w:tcPr>
          <w:p w14:paraId="1221878E"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D30EA4">
              <w:rPr>
                <w:sz w:val="16"/>
                <w:szCs w:val="16"/>
              </w:rPr>
              <w:t>Responsabilités</w:t>
            </w:r>
            <w:proofErr w:type="spellEnd"/>
            <w:r w:rsidRPr="00D30EA4">
              <w:rPr>
                <w:sz w:val="16"/>
                <w:szCs w:val="16"/>
              </w:rPr>
              <w:t xml:space="preserve"> et implication</w:t>
            </w:r>
          </w:p>
        </w:tc>
      </w:tr>
      <w:tr w:rsidR="006A4747" w:rsidRPr="007C4412" w14:paraId="14CCA5B1"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7CD2609E" w14:textId="77777777" w:rsidR="007C4412" w:rsidRPr="00D30EA4" w:rsidRDefault="007C4412" w:rsidP="003E251C">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2DD188E2" w14:textId="009F938B"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2020</w:t>
            </w:r>
          </w:p>
        </w:tc>
        <w:tc>
          <w:tcPr>
            <w:tcW w:w="850" w:type="dxa"/>
            <w:shd w:val="clear" w:color="auto" w:fill="F2F2F2" w:themeFill="background1" w:themeFillShade="F2"/>
          </w:tcPr>
          <w:p w14:paraId="5A7D06C3" w14:textId="1C6833A1"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201DE08B" w14:textId="77777777" w:rsidR="00AC3BA6"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Machine Learning</w:t>
            </w:r>
          </w:p>
          <w:p w14:paraId="09795DAE" w14:textId="2EB991DF"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 xml:space="preserve"> Engineering</w:t>
            </w:r>
          </w:p>
        </w:tc>
        <w:tc>
          <w:tcPr>
            <w:tcW w:w="709" w:type="dxa"/>
            <w:shd w:val="clear" w:color="auto" w:fill="F2F2F2" w:themeFill="background1" w:themeFillShade="F2"/>
          </w:tcPr>
          <w:p w14:paraId="100B92D6" w14:textId="77777777"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M2</w:t>
            </w:r>
          </w:p>
        </w:tc>
        <w:tc>
          <w:tcPr>
            <w:tcW w:w="1355" w:type="dxa"/>
            <w:shd w:val="clear" w:color="auto" w:fill="F2F2F2" w:themeFill="background1" w:themeFillShade="F2"/>
          </w:tcPr>
          <w:p w14:paraId="270CDF2E" w14:textId="77777777"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Stochastic Optimization</w:t>
            </w:r>
          </w:p>
        </w:tc>
        <w:tc>
          <w:tcPr>
            <w:tcW w:w="709" w:type="dxa"/>
            <w:shd w:val="clear" w:color="auto" w:fill="F2F2F2" w:themeFill="background1" w:themeFillShade="F2"/>
          </w:tcPr>
          <w:p w14:paraId="33DAAD78" w14:textId="77777777"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44F7C2E2" w14:textId="7E843C48"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w:t>
            </w:r>
            <w:r w:rsidR="00483962">
              <w:rPr>
                <w:sz w:val="16"/>
                <w:szCs w:val="16"/>
              </w:rPr>
              <w:t>D</w:t>
            </w:r>
          </w:p>
        </w:tc>
        <w:tc>
          <w:tcPr>
            <w:tcW w:w="4759" w:type="dxa"/>
            <w:shd w:val="clear" w:color="auto" w:fill="F2F2F2" w:themeFill="background1" w:themeFillShade="F2"/>
          </w:tcPr>
          <w:p w14:paraId="6FFC3503" w14:textId="229B0598" w:rsidR="007C4412" w:rsidRPr="00D30EA4" w:rsidRDefault="00D0427D" w:rsidP="003E251C">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J’ai</w:t>
            </w:r>
            <w:r w:rsidR="00B30CD2" w:rsidRPr="00D30EA4">
              <w:rPr>
                <w:sz w:val="16"/>
                <w:szCs w:val="16"/>
                <w:lang w:val="fr-FR"/>
              </w:rPr>
              <w:t xml:space="preserve"> </w:t>
            </w:r>
            <w:r w:rsidRPr="00D30EA4">
              <w:rPr>
                <w:sz w:val="16"/>
                <w:szCs w:val="16"/>
                <w:lang w:val="fr-FR"/>
              </w:rPr>
              <w:t xml:space="preserve">fait des cours/TD à distance en visio pendant le confinement </w:t>
            </w:r>
            <w:proofErr w:type="spellStart"/>
            <w:r w:rsidRPr="00D30EA4">
              <w:rPr>
                <w:sz w:val="16"/>
                <w:szCs w:val="16"/>
                <w:lang w:val="fr-FR"/>
              </w:rPr>
              <w:t>liéà</w:t>
            </w:r>
            <w:proofErr w:type="spellEnd"/>
            <w:r w:rsidRPr="00D30EA4">
              <w:rPr>
                <w:sz w:val="16"/>
                <w:szCs w:val="16"/>
                <w:lang w:val="fr-FR"/>
              </w:rPr>
              <w:t xml:space="preserve"> la </w:t>
            </w:r>
            <w:proofErr w:type="spellStart"/>
            <w:r w:rsidRPr="00D30EA4">
              <w:rPr>
                <w:sz w:val="16"/>
                <w:szCs w:val="16"/>
                <w:lang w:val="fr-FR"/>
              </w:rPr>
              <w:t>CoViD</w:t>
            </w:r>
            <w:proofErr w:type="spellEnd"/>
            <w:r w:rsidRPr="00D30EA4">
              <w:rPr>
                <w:sz w:val="16"/>
                <w:szCs w:val="16"/>
                <w:lang w:val="fr-FR"/>
              </w:rPr>
              <w:t>.</w:t>
            </w:r>
          </w:p>
        </w:tc>
      </w:tr>
      <w:tr w:rsidR="006A4747" w:rsidRPr="007C4412" w14:paraId="6CEBFB6B"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42176C19" w14:textId="77777777" w:rsidR="007C4412" w:rsidRPr="00D30EA4" w:rsidRDefault="007C4412" w:rsidP="003E251C">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179AD12D" w14:textId="26C04C82"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2020</w:t>
            </w:r>
          </w:p>
        </w:tc>
        <w:tc>
          <w:tcPr>
            <w:tcW w:w="850" w:type="dxa"/>
            <w:shd w:val="clear" w:color="auto" w:fill="F2F2F2" w:themeFill="background1" w:themeFillShade="F2"/>
          </w:tcPr>
          <w:p w14:paraId="295779E0" w14:textId="2281F2E6" w:rsidR="007C4412" w:rsidRPr="00D30EA4" w:rsidRDefault="003E251C"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1BEB47A4" w14:textId="44CE5D64"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Ingénierie générale</w:t>
            </w:r>
          </w:p>
        </w:tc>
        <w:tc>
          <w:tcPr>
            <w:tcW w:w="709" w:type="dxa"/>
            <w:shd w:val="clear" w:color="auto" w:fill="F2F2F2" w:themeFill="background1" w:themeFillShade="F2"/>
          </w:tcPr>
          <w:p w14:paraId="2C281A13" w14:textId="3BE1AAC8"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shd w:val="clear" w:color="auto" w:fill="F2F2F2" w:themeFill="background1" w:themeFillShade="F2"/>
          </w:tcPr>
          <w:p w14:paraId="197D06EC" w14:textId="77777777"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6C7F522A" w14:textId="77777777"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2A48B2B0" w14:textId="77777777"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61F5B55E" w14:textId="77777777" w:rsidR="007C4412" w:rsidRPr="00D30EA4" w:rsidRDefault="00B30CD2" w:rsidP="00B30CD2">
            <w:pP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 </w:t>
            </w:r>
            <w:r w:rsidR="007C4412" w:rsidRPr="00D30EA4">
              <w:rPr>
                <w:sz w:val="16"/>
                <w:szCs w:val="16"/>
                <w:lang w:val="fr-FR"/>
              </w:rPr>
              <w:t>Séances pratiques d'introduction à la programmation scientifique (MATLAB) et aux méthodes d'optimisation.</w:t>
            </w:r>
          </w:p>
          <w:p w14:paraId="41FBCAE7" w14:textId="2037E723" w:rsidR="00051A56" w:rsidRPr="00D30EA4" w:rsidRDefault="00051A56" w:rsidP="00B30CD2">
            <w:pP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J’ai préparé ce cours, j’ai refait la moitié des TP et maintenant, ils sont faits en Python.</w:t>
            </w:r>
          </w:p>
        </w:tc>
      </w:tr>
      <w:tr w:rsidR="006A4747" w:rsidRPr="007C4412" w14:paraId="70830957"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61B5A4B9" w14:textId="238B7FFC" w:rsidR="00D0427D" w:rsidRPr="00D30EA4" w:rsidRDefault="00D0427D" w:rsidP="00D0427D">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107D4A7E" w14:textId="39B9A15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2020</w:t>
            </w:r>
          </w:p>
        </w:tc>
        <w:tc>
          <w:tcPr>
            <w:tcW w:w="850" w:type="dxa"/>
            <w:shd w:val="clear" w:color="auto" w:fill="F2F2F2" w:themeFill="background1" w:themeFillShade="F2"/>
          </w:tcPr>
          <w:p w14:paraId="319F6BDC" w14:textId="21705D2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4BF9B794" w14:textId="438C9590"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shd w:val="clear" w:color="auto" w:fill="F2F2F2" w:themeFill="background1" w:themeFillShade="F2"/>
          </w:tcPr>
          <w:p w14:paraId="46048EBE" w14:textId="1047E87B"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37E4F108" w14:textId="4B25E9E8"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64FF89DC" w14:textId="349695C6" w:rsidR="00D0427D" w:rsidRPr="00D30EA4" w:rsidRDefault="00B30CD2"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9</w:t>
            </w:r>
          </w:p>
        </w:tc>
        <w:tc>
          <w:tcPr>
            <w:tcW w:w="689" w:type="dxa"/>
            <w:shd w:val="clear" w:color="auto" w:fill="F2F2F2" w:themeFill="background1" w:themeFillShade="F2"/>
          </w:tcPr>
          <w:p w14:paraId="3A58A17A" w14:textId="63B7359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5EDE7047"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Séances pratiques d'introduction à la programmation scientifique (Python) et aux méthodes d'optimisation.</w:t>
            </w:r>
          </w:p>
          <w:p w14:paraId="75379604" w14:textId="28D2B708" w:rsidR="00051A56" w:rsidRPr="00D30EA4" w:rsidRDefault="00051A56" w:rsidP="00D0427D">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 xml:space="preserve">J’ai </w:t>
            </w:r>
            <w:proofErr w:type="gramStart"/>
            <w:r w:rsidRPr="00D30EA4">
              <w:rPr>
                <w:sz w:val="16"/>
                <w:szCs w:val="16"/>
                <w:lang w:val="fr-FR"/>
              </w:rPr>
              <w:t>réécris</w:t>
            </w:r>
            <w:proofErr w:type="gramEnd"/>
            <w:r w:rsidRPr="00D30EA4">
              <w:rPr>
                <w:sz w:val="16"/>
                <w:szCs w:val="16"/>
                <w:lang w:val="fr-FR"/>
              </w:rPr>
              <w:t xml:space="preserve"> la moitié des TP.</w:t>
            </w:r>
          </w:p>
        </w:tc>
      </w:tr>
      <w:tr w:rsidR="006A4747" w:rsidRPr="007C4412" w14:paraId="7F9CCC2D" w14:textId="77777777" w:rsidTr="006A4747">
        <w:trPr>
          <w:gridAfter w:val="1"/>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3419233F" w14:textId="77777777" w:rsidR="00D0427D" w:rsidRPr="00D30EA4" w:rsidRDefault="00D0427D" w:rsidP="00D0427D">
            <w:pPr>
              <w:jc w:val="center"/>
              <w:rPr>
                <w:b w:val="0"/>
                <w:bCs w:val="0"/>
                <w:sz w:val="16"/>
                <w:szCs w:val="16"/>
              </w:rPr>
            </w:pPr>
            <w:proofErr w:type="spellStart"/>
            <w:r w:rsidRPr="00D30EA4">
              <w:rPr>
                <w:b w:val="0"/>
                <w:bCs w:val="0"/>
                <w:sz w:val="16"/>
                <w:szCs w:val="16"/>
              </w:rPr>
              <w:t>Vacataire</w:t>
            </w:r>
            <w:proofErr w:type="spellEnd"/>
          </w:p>
        </w:tc>
        <w:tc>
          <w:tcPr>
            <w:tcW w:w="639" w:type="dxa"/>
          </w:tcPr>
          <w:p w14:paraId="4369E69A" w14:textId="4F9474B8"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2021</w:t>
            </w:r>
          </w:p>
        </w:tc>
        <w:tc>
          <w:tcPr>
            <w:tcW w:w="850" w:type="dxa"/>
          </w:tcPr>
          <w:p w14:paraId="50C07D0F" w14:textId="11DEDE99"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5B01D64B"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Machine Learning</w:t>
            </w:r>
          </w:p>
          <w:p w14:paraId="038A7D7F" w14:textId="353C07BE"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 xml:space="preserve"> Engineering</w:t>
            </w:r>
          </w:p>
        </w:tc>
        <w:tc>
          <w:tcPr>
            <w:tcW w:w="709" w:type="dxa"/>
          </w:tcPr>
          <w:p w14:paraId="72FD2AD4"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M2</w:t>
            </w:r>
          </w:p>
        </w:tc>
        <w:tc>
          <w:tcPr>
            <w:tcW w:w="1355" w:type="dxa"/>
          </w:tcPr>
          <w:p w14:paraId="756101F8" w14:textId="7C70824C"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Bayesian Optimization (</w:t>
            </w:r>
            <w:proofErr w:type="spellStart"/>
            <w:r w:rsidRPr="00D30EA4">
              <w:rPr>
                <w:sz w:val="16"/>
                <w:szCs w:val="16"/>
              </w:rPr>
              <w:t>cours+TP</w:t>
            </w:r>
            <w:proofErr w:type="spellEnd"/>
            <w:r w:rsidRPr="00D30EA4">
              <w:rPr>
                <w:sz w:val="16"/>
                <w:szCs w:val="16"/>
              </w:rPr>
              <w:t>)</w:t>
            </w:r>
          </w:p>
        </w:tc>
        <w:tc>
          <w:tcPr>
            <w:tcW w:w="709" w:type="dxa"/>
          </w:tcPr>
          <w:p w14:paraId="25958A25" w14:textId="2958C869" w:rsidR="00D0427D" w:rsidRPr="00D30EA4" w:rsidRDefault="00051A56"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4</w:t>
            </w:r>
          </w:p>
        </w:tc>
        <w:tc>
          <w:tcPr>
            <w:tcW w:w="689" w:type="dxa"/>
          </w:tcPr>
          <w:p w14:paraId="09497B44"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Cours</w:t>
            </w:r>
          </w:p>
        </w:tc>
        <w:tc>
          <w:tcPr>
            <w:tcW w:w="4759" w:type="dxa"/>
          </w:tcPr>
          <w:p w14:paraId="6A07A122" w14:textId="77777777" w:rsidR="00B30CD2" w:rsidRPr="00D30EA4" w:rsidRDefault="00D0427D" w:rsidP="00B30CD2">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Cours magistral ciblé sur la théorie des processus gaussiens et </w:t>
            </w:r>
            <w:r w:rsidR="008622ED" w:rsidRPr="00D30EA4">
              <w:rPr>
                <w:sz w:val="16"/>
                <w:szCs w:val="16"/>
                <w:lang w:val="fr-FR"/>
              </w:rPr>
              <w:t>l'optimisation</w:t>
            </w:r>
            <w:r w:rsidR="00B30CD2" w:rsidRPr="00D30EA4">
              <w:rPr>
                <w:sz w:val="16"/>
                <w:szCs w:val="16"/>
                <w:lang w:val="fr-FR"/>
              </w:rPr>
              <w:t xml:space="preserve"> Bayésienne avec </w:t>
            </w:r>
            <w:r w:rsidRPr="00D30EA4">
              <w:rPr>
                <w:sz w:val="16"/>
                <w:szCs w:val="16"/>
                <w:lang w:val="fr-FR"/>
              </w:rPr>
              <w:t xml:space="preserve">mise en contexte </w:t>
            </w:r>
            <w:r w:rsidR="00B30CD2" w:rsidRPr="00D30EA4">
              <w:rPr>
                <w:sz w:val="16"/>
                <w:szCs w:val="16"/>
                <w:lang w:val="fr-FR"/>
              </w:rPr>
              <w:t>multidisciplinaire</w:t>
            </w:r>
            <w:r w:rsidRPr="00D30EA4">
              <w:rPr>
                <w:sz w:val="16"/>
                <w:szCs w:val="16"/>
                <w:lang w:val="fr-FR"/>
              </w:rPr>
              <w:t>.</w:t>
            </w:r>
          </w:p>
          <w:p w14:paraId="630A91AE" w14:textId="46F927B8" w:rsidR="00051A56" w:rsidRPr="00D30EA4" w:rsidRDefault="00051A56" w:rsidP="00B30CD2">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J’ai préparé ce cours, j’ai refait les slides et les exos.</w:t>
            </w:r>
          </w:p>
        </w:tc>
      </w:tr>
      <w:tr w:rsidR="006A4747" w:rsidRPr="007C4412" w14:paraId="09816F3F"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30D7F8A2" w14:textId="77777777" w:rsidR="00D0427D" w:rsidRPr="00D30EA4" w:rsidRDefault="00D0427D" w:rsidP="00D0427D">
            <w:pPr>
              <w:jc w:val="center"/>
              <w:rPr>
                <w:b w:val="0"/>
                <w:bCs w:val="0"/>
                <w:sz w:val="16"/>
                <w:szCs w:val="16"/>
              </w:rPr>
            </w:pPr>
            <w:proofErr w:type="spellStart"/>
            <w:r w:rsidRPr="00D30EA4">
              <w:rPr>
                <w:b w:val="0"/>
                <w:bCs w:val="0"/>
                <w:sz w:val="16"/>
                <w:szCs w:val="16"/>
              </w:rPr>
              <w:t>Vacataire</w:t>
            </w:r>
            <w:proofErr w:type="spellEnd"/>
          </w:p>
        </w:tc>
        <w:tc>
          <w:tcPr>
            <w:tcW w:w="639" w:type="dxa"/>
          </w:tcPr>
          <w:p w14:paraId="686A1DF0" w14:textId="331DBE03"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2021</w:t>
            </w:r>
          </w:p>
        </w:tc>
        <w:tc>
          <w:tcPr>
            <w:tcW w:w="850" w:type="dxa"/>
          </w:tcPr>
          <w:p w14:paraId="4A0B7E24" w14:textId="65F36A6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35F311E1" w14:textId="42AAAF99"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4901C6AB"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642F7778"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Finite Element Methods (TP)</w:t>
            </w:r>
          </w:p>
        </w:tc>
        <w:tc>
          <w:tcPr>
            <w:tcW w:w="709" w:type="dxa"/>
          </w:tcPr>
          <w:p w14:paraId="0C071F46"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tcPr>
          <w:p w14:paraId="36C94D61"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63AA4DEA" w14:textId="579EADA1"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 xml:space="preserve">Initiation aux éléments finis </w:t>
            </w:r>
            <w:r w:rsidR="00051A56" w:rsidRPr="00D30EA4">
              <w:rPr>
                <w:sz w:val="16"/>
                <w:szCs w:val="16"/>
                <w:lang w:val="fr-FR"/>
              </w:rPr>
              <w:t>et à leur implémentation sur machine.</w:t>
            </w:r>
          </w:p>
        </w:tc>
      </w:tr>
      <w:tr w:rsidR="006A4747" w:rsidRPr="007C4412" w14:paraId="4F0996CA"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459571AB" w14:textId="77777777" w:rsidR="00D0427D" w:rsidRPr="00D30EA4" w:rsidRDefault="00D0427D" w:rsidP="00D0427D">
            <w:pPr>
              <w:jc w:val="center"/>
              <w:rPr>
                <w:b w:val="0"/>
                <w:bCs w:val="0"/>
                <w:sz w:val="16"/>
                <w:szCs w:val="16"/>
              </w:rPr>
            </w:pPr>
            <w:proofErr w:type="spellStart"/>
            <w:r w:rsidRPr="00D30EA4">
              <w:rPr>
                <w:b w:val="0"/>
                <w:bCs w:val="0"/>
                <w:sz w:val="16"/>
                <w:szCs w:val="16"/>
              </w:rPr>
              <w:t>Vacataire</w:t>
            </w:r>
            <w:proofErr w:type="spellEnd"/>
          </w:p>
        </w:tc>
        <w:tc>
          <w:tcPr>
            <w:tcW w:w="639" w:type="dxa"/>
          </w:tcPr>
          <w:p w14:paraId="1136864A" w14:textId="62C697B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2021</w:t>
            </w:r>
          </w:p>
        </w:tc>
        <w:tc>
          <w:tcPr>
            <w:tcW w:w="850" w:type="dxa"/>
          </w:tcPr>
          <w:p w14:paraId="73CA7E33" w14:textId="2C9442CD"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3A586902" w14:textId="5B61923F"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Ingénierie générale</w:t>
            </w:r>
          </w:p>
        </w:tc>
        <w:tc>
          <w:tcPr>
            <w:tcW w:w="709" w:type="dxa"/>
          </w:tcPr>
          <w:p w14:paraId="6CC13C94" w14:textId="493461B0"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tcPr>
          <w:p w14:paraId="4C3DE536"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7D8F34BC" w14:textId="5AA79730" w:rsidR="00D0427D" w:rsidRPr="00D30EA4" w:rsidRDefault="00495D8A"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9</w:t>
            </w:r>
          </w:p>
        </w:tc>
        <w:tc>
          <w:tcPr>
            <w:tcW w:w="689" w:type="dxa"/>
          </w:tcPr>
          <w:p w14:paraId="310EE936"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2415812E" w14:textId="54BAAC40"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w:t>
            </w:r>
            <w:r w:rsidR="000A0821" w:rsidRPr="00D30EA4">
              <w:rPr>
                <w:sz w:val="16"/>
                <w:szCs w:val="16"/>
                <w:lang w:val="fr-FR"/>
              </w:rPr>
              <w:t xml:space="preserve"> que je donne et améliore chaque année.</w:t>
            </w:r>
          </w:p>
        </w:tc>
      </w:tr>
      <w:tr w:rsidR="006A4747" w:rsidRPr="007C4412" w14:paraId="6AF6461F"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1CFE07FE" w14:textId="254EE303"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58856C0C" w14:textId="1A66132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w:t>
            </w:r>
            <w:r w:rsidR="00027DFA">
              <w:rPr>
                <w:sz w:val="16"/>
                <w:szCs w:val="16"/>
              </w:rPr>
              <w:t>1</w:t>
            </w:r>
          </w:p>
        </w:tc>
        <w:tc>
          <w:tcPr>
            <w:tcW w:w="850" w:type="dxa"/>
          </w:tcPr>
          <w:p w14:paraId="118EDADC" w14:textId="4A36BCC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306EDCE0" w14:textId="30F4E7F3"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tcPr>
          <w:p w14:paraId="281C44A2" w14:textId="3E731DF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5F81CAB9" w14:textId="6151212F"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114B0D2D" w14:textId="0072F87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tcPr>
          <w:p w14:paraId="07453564" w14:textId="55B2D8C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051E0018" w14:textId="493230B1"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5ED9C614" w14:textId="77777777" w:rsidTr="006A4747">
        <w:trPr>
          <w:gridAfter w:val="1"/>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BF7FB23"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536A5FFB" w14:textId="4F2FD20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2022</w:t>
            </w:r>
          </w:p>
        </w:tc>
        <w:tc>
          <w:tcPr>
            <w:tcW w:w="850" w:type="dxa"/>
            <w:shd w:val="clear" w:color="auto" w:fill="F2F2F2" w:themeFill="background1" w:themeFillShade="F2"/>
          </w:tcPr>
          <w:p w14:paraId="32F0FA19" w14:textId="42AE5CCB"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61B769B8" w14:textId="27B0765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Master of Aerospace Engineering</w:t>
            </w:r>
          </w:p>
        </w:tc>
        <w:tc>
          <w:tcPr>
            <w:tcW w:w="709" w:type="dxa"/>
            <w:shd w:val="clear" w:color="auto" w:fill="F2F2F2" w:themeFill="background1" w:themeFillShade="F2"/>
          </w:tcPr>
          <w:p w14:paraId="545FB379"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76751DEB"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0609AEF8"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18B312FD"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28EC36D3" w14:textId="6D8C294C"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67CC1EB0"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03C1266B" w14:textId="18F8B37B"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23EB7E5C" w14:textId="180A31E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2022</w:t>
            </w:r>
          </w:p>
        </w:tc>
        <w:tc>
          <w:tcPr>
            <w:tcW w:w="850" w:type="dxa"/>
            <w:shd w:val="clear" w:color="auto" w:fill="F2F2F2" w:themeFill="background1" w:themeFillShade="F2"/>
          </w:tcPr>
          <w:p w14:paraId="1C5B5EB3" w14:textId="5A2A2C6F"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784CB33E" w14:textId="1EF7884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318556E6" w14:textId="1933B921"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L3</w:t>
            </w:r>
          </w:p>
        </w:tc>
        <w:tc>
          <w:tcPr>
            <w:tcW w:w="1355" w:type="dxa"/>
            <w:shd w:val="clear" w:color="auto" w:fill="F2F2F2" w:themeFill="background1" w:themeFillShade="F2"/>
          </w:tcPr>
          <w:p w14:paraId="63637551" w14:textId="7051D65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7998945E" w14:textId="0E98C00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6D80C239" w14:textId="150B2F6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7FA7EA15" w14:textId="69261CA4"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2B4A762A"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390E24D"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48469989" w14:textId="1EC88986"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2023</w:t>
            </w:r>
          </w:p>
        </w:tc>
        <w:tc>
          <w:tcPr>
            <w:tcW w:w="850" w:type="dxa"/>
          </w:tcPr>
          <w:p w14:paraId="577CF662" w14:textId="2041A9C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7004F0BB" w14:textId="50D3F3F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08941BB1"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tcPr>
          <w:p w14:paraId="34F6FC31"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0235A1B2"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tcPr>
          <w:p w14:paraId="43CC3D6D"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0D5D4B2E" w14:textId="01E9240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4C3375D2"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62A401E5"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48E9A9D3" w14:textId="3A03C61B"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2023</w:t>
            </w:r>
          </w:p>
        </w:tc>
        <w:tc>
          <w:tcPr>
            <w:tcW w:w="850" w:type="dxa"/>
          </w:tcPr>
          <w:p w14:paraId="4724D241" w14:textId="2EDB2BA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6AA2CFD8" w14:textId="15994B7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tcPr>
          <w:p w14:paraId="030C6F35"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0F1300A6"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670CA337"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tcPr>
          <w:p w14:paraId="7222EAAD"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4091E4DC" w14:textId="480FBCF3"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069A8ACB"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D3BDD2B"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2CA09955" w14:textId="08F7C17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2023</w:t>
            </w:r>
          </w:p>
        </w:tc>
        <w:tc>
          <w:tcPr>
            <w:tcW w:w="850" w:type="dxa"/>
          </w:tcPr>
          <w:p w14:paraId="28271C22" w14:textId="4EC99EBD"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7F6F1E69" w14:textId="6E446675"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Machine Learning Engineering</w:t>
            </w:r>
          </w:p>
        </w:tc>
        <w:tc>
          <w:tcPr>
            <w:tcW w:w="709" w:type="dxa"/>
          </w:tcPr>
          <w:p w14:paraId="64EEAF15"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M2</w:t>
            </w:r>
          </w:p>
        </w:tc>
        <w:tc>
          <w:tcPr>
            <w:tcW w:w="1355" w:type="dxa"/>
          </w:tcPr>
          <w:p w14:paraId="33BFAC18" w14:textId="290E8B79"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Bayesian Optimization (</w:t>
            </w:r>
            <w:proofErr w:type="spellStart"/>
            <w:r w:rsidRPr="00D30EA4">
              <w:rPr>
                <w:sz w:val="16"/>
                <w:szCs w:val="16"/>
              </w:rPr>
              <w:t>cours+TP</w:t>
            </w:r>
            <w:proofErr w:type="spellEnd"/>
            <w:r w:rsidRPr="00D30EA4">
              <w:rPr>
                <w:sz w:val="16"/>
                <w:szCs w:val="16"/>
              </w:rPr>
              <w:t>)</w:t>
            </w:r>
          </w:p>
        </w:tc>
        <w:tc>
          <w:tcPr>
            <w:tcW w:w="709" w:type="dxa"/>
          </w:tcPr>
          <w:p w14:paraId="5B39EB09"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4</w:t>
            </w:r>
          </w:p>
        </w:tc>
        <w:tc>
          <w:tcPr>
            <w:tcW w:w="689" w:type="dxa"/>
          </w:tcPr>
          <w:p w14:paraId="4433FD4A" w14:textId="3C55063D"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Cours</w:t>
            </w:r>
          </w:p>
        </w:tc>
        <w:tc>
          <w:tcPr>
            <w:tcW w:w="4759" w:type="dxa"/>
          </w:tcPr>
          <w:p w14:paraId="1988E2DE" w14:textId="3288BBC0"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du cours et du TP pour les étudiants en Science des données et de la décision.</w:t>
            </w:r>
          </w:p>
        </w:tc>
      </w:tr>
      <w:tr w:rsidR="006A4747" w:rsidRPr="007C4412" w14:paraId="59C75CFB"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71CB3CF3"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1CEE20C1" w14:textId="068AA1D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766B43EF" w14:textId="2D876A9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0C1A0E08" w14:textId="511B9B2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5E98F317"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L3</w:t>
            </w:r>
          </w:p>
        </w:tc>
        <w:tc>
          <w:tcPr>
            <w:tcW w:w="1355" w:type="dxa"/>
            <w:shd w:val="clear" w:color="auto" w:fill="F2F2F2" w:themeFill="background1" w:themeFillShade="F2"/>
          </w:tcPr>
          <w:p w14:paraId="2CB29D50"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5B49C560"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201D76F4"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25692B56" w14:textId="308FBCBA"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4F92F076"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046DF20"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49EAB594" w14:textId="296991C9"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4C44B845" w14:textId="5D86277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035E102D" w14:textId="4F51F123"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Master of Aerospace Engineering</w:t>
            </w:r>
          </w:p>
        </w:tc>
        <w:tc>
          <w:tcPr>
            <w:tcW w:w="709" w:type="dxa"/>
            <w:shd w:val="clear" w:color="auto" w:fill="F2F2F2" w:themeFill="background1" w:themeFillShade="F2"/>
          </w:tcPr>
          <w:p w14:paraId="4A9F5168"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5D02F26C"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551B0BCC"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6E63EDB5"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0AA335E3" w14:textId="3D5421F6"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133011F6"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31FBBDA"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03768400" w14:textId="4EB5266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74B29364" w14:textId="3D05CCC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2DE59AAE"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Machine Learning</w:t>
            </w:r>
          </w:p>
          <w:p w14:paraId="01CD67A8" w14:textId="6D67459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 xml:space="preserve"> Engineering</w:t>
            </w:r>
          </w:p>
        </w:tc>
        <w:tc>
          <w:tcPr>
            <w:tcW w:w="709" w:type="dxa"/>
            <w:shd w:val="clear" w:color="auto" w:fill="F2F2F2" w:themeFill="background1" w:themeFillShade="F2"/>
          </w:tcPr>
          <w:p w14:paraId="400E431E"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M2</w:t>
            </w:r>
          </w:p>
        </w:tc>
        <w:tc>
          <w:tcPr>
            <w:tcW w:w="1355" w:type="dxa"/>
            <w:shd w:val="clear" w:color="auto" w:fill="F2F2F2" w:themeFill="background1" w:themeFillShade="F2"/>
          </w:tcPr>
          <w:p w14:paraId="7E319A62" w14:textId="11CD70A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Bayesian Optimization(</w:t>
            </w:r>
            <w:proofErr w:type="spellStart"/>
            <w:r w:rsidRPr="00D30EA4">
              <w:rPr>
                <w:sz w:val="16"/>
                <w:szCs w:val="16"/>
              </w:rPr>
              <w:t>cours+TP</w:t>
            </w:r>
            <w:proofErr w:type="spellEnd"/>
            <w:r w:rsidRPr="00D30EA4">
              <w:rPr>
                <w:sz w:val="16"/>
                <w:szCs w:val="16"/>
              </w:rPr>
              <w:t>)</w:t>
            </w:r>
          </w:p>
        </w:tc>
        <w:tc>
          <w:tcPr>
            <w:tcW w:w="709" w:type="dxa"/>
            <w:shd w:val="clear" w:color="auto" w:fill="F2F2F2" w:themeFill="background1" w:themeFillShade="F2"/>
          </w:tcPr>
          <w:p w14:paraId="4FFC9331" w14:textId="083A62F3"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shd w:val="clear" w:color="auto" w:fill="F2F2F2" w:themeFill="background1" w:themeFillShade="F2"/>
          </w:tcPr>
          <w:p w14:paraId="65B404EF"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Cours</w:t>
            </w:r>
          </w:p>
        </w:tc>
        <w:tc>
          <w:tcPr>
            <w:tcW w:w="4759" w:type="dxa"/>
            <w:shd w:val="clear" w:color="auto" w:fill="F2F2F2" w:themeFill="background1" w:themeFillShade="F2"/>
          </w:tcPr>
          <w:p w14:paraId="462E3D16" w14:textId="520A7D2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du cours et du TP pour les étudiants en Science des données et de la décision.</w:t>
            </w:r>
          </w:p>
        </w:tc>
      </w:tr>
      <w:tr w:rsidR="006A4747" w:rsidRPr="007C4412" w14:paraId="5920972E" w14:textId="77777777" w:rsidTr="006A4747">
        <w:trPr>
          <w:gridAfter w:val="1"/>
          <w:wAfter w:w="236" w:type="dxa"/>
          <w:trHeight w:val="152"/>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0C440102"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27E76DC3" w14:textId="2268C84C"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746AA8FB" w14:textId="4689C7F4"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3AE1888A" w14:textId="2B1B07F2"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793FEA93"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2416FE71"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Linear Programming (TP)</w:t>
            </w:r>
          </w:p>
        </w:tc>
        <w:tc>
          <w:tcPr>
            <w:tcW w:w="709" w:type="dxa"/>
            <w:shd w:val="clear" w:color="auto" w:fill="F2F2F2" w:themeFill="background1" w:themeFillShade="F2"/>
          </w:tcPr>
          <w:p w14:paraId="212C0467"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w:t>
            </w:r>
          </w:p>
        </w:tc>
        <w:tc>
          <w:tcPr>
            <w:tcW w:w="689" w:type="dxa"/>
            <w:shd w:val="clear" w:color="auto" w:fill="F2F2F2" w:themeFill="background1" w:themeFillShade="F2"/>
          </w:tcPr>
          <w:p w14:paraId="2A04A933"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0FDBC9AB" w14:textId="2959FD5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Initiation à la programmation linéaire, simplex et modélisation avec </w:t>
            </w:r>
            <w:proofErr w:type="spellStart"/>
            <w:r w:rsidRPr="00D30EA4">
              <w:rPr>
                <w:sz w:val="16"/>
                <w:szCs w:val="16"/>
                <w:lang w:val="fr-FR"/>
              </w:rPr>
              <w:t>PuLP</w:t>
            </w:r>
            <w:proofErr w:type="spellEnd"/>
            <w:r w:rsidRPr="00D30EA4">
              <w:rPr>
                <w:sz w:val="16"/>
                <w:szCs w:val="16"/>
                <w:lang w:val="fr-FR"/>
              </w:rPr>
              <w:t xml:space="preserve"> sur Machine : je suis intervenant en TP.</w:t>
            </w:r>
          </w:p>
        </w:tc>
      </w:tr>
      <w:tr w:rsidR="006A4747" w:rsidRPr="007C4412" w14:paraId="2155D8EA"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254A709"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shd w:val="clear" w:color="auto" w:fill="F2F2F2" w:themeFill="background1" w:themeFillShade="F2"/>
          </w:tcPr>
          <w:p w14:paraId="1498F09E" w14:textId="5782677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4A53A9E6" w14:textId="63BC0EC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06A9C7DB" w14:textId="470CA94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3A64D43B"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492EB3B3"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Mixed-Integer Linear Programming (TP)</w:t>
            </w:r>
          </w:p>
        </w:tc>
        <w:tc>
          <w:tcPr>
            <w:tcW w:w="709" w:type="dxa"/>
            <w:shd w:val="clear" w:color="auto" w:fill="F2F2F2" w:themeFill="background1" w:themeFillShade="F2"/>
          </w:tcPr>
          <w:p w14:paraId="1FB0B2D2"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shd w:val="clear" w:color="auto" w:fill="F2F2F2" w:themeFill="background1" w:themeFillShade="F2"/>
          </w:tcPr>
          <w:p w14:paraId="2D24E1B6"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7AF3CC18" w14:textId="0C7A6741"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Formulations MILP, cas pratiques et mise en œuvre en Python : je suis intervenant en TP.</w:t>
            </w:r>
          </w:p>
        </w:tc>
      </w:tr>
      <w:tr w:rsidR="006A4747" w:rsidRPr="007C4412" w14:paraId="49880C2A"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756F56B5"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4B5E4574" w14:textId="6AE29E8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7A9B5BF6" w14:textId="0F4149EB"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3523F0FE" w14:textId="4BC6E4E1"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3EE1073B"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tcPr>
          <w:p w14:paraId="59DF3CCC"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642C3A32"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tcPr>
          <w:p w14:paraId="0B684A64"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3AFA916E" w14:textId="13CF693B"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450E6AD2"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0347739D"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672B0508" w14:textId="6640A54C"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2025</w:t>
            </w:r>
          </w:p>
        </w:tc>
        <w:tc>
          <w:tcPr>
            <w:tcW w:w="850" w:type="dxa"/>
          </w:tcPr>
          <w:p w14:paraId="786CEA2F" w14:textId="3D811D9B"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0560FB99" w14:textId="3500F05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tcPr>
          <w:p w14:paraId="74A0CD0F"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57E7A64B"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6CE3702C"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tcPr>
          <w:p w14:paraId="501F611D"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5EDD82DB" w14:textId="6799362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269F7F39"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5524DD45"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024977E3" w14:textId="0CC2FAB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5788EE72" w14:textId="1289C57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24248B06"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Machine Learning</w:t>
            </w:r>
          </w:p>
          <w:p w14:paraId="3B3060FC" w14:textId="0E671886"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 xml:space="preserve"> Engineering</w:t>
            </w:r>
          </w:p>
        </w:tc>
        <w:tc>
          <w:tcPr>
            <w:tcW w:w="709" w:type="dxa"/>
          </w:tcPr>
          <w:p w14:paraId="4A057EA9"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M2</w:t>
            </w:r>
          </w:p>
        </w:tc>
        <w:tc>
          <w:tcPr>
            <w:tcW w:w="1355" w:type="dxa"/>
          </w:tcPr>
          <w:p w14:paraId="4FD8EE70" w14:textId="3AFE9FF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Bayesian Optimization (</w:t>
            </w:r>
            <w:proofErr w:type="spellStart"/>
            <w:r w:rsidRPr="00D30EA4">
              <w:rPr>
                <w:sz w:val="16"/>
                <w:szCs w:val="16"/>
              </w:rPr>
              <w:t>Cours+TP</w:t>
            </w:r>
            <w:proofErr w:type="spellEnd"/>
            <w:r w:rsidRPr="00D30EA4">
              <w:rPr>
                <w:sz w:val="16"/>
                <w:szCs w:val="16"/>
              </w:rPr>
              <w:t>)</w:t>
            </w:r>
          </w:p>
        </w:tc>
        <w:tc>
          <w:tcPr>
            <w:tcW w:w="709" w:type="dxa"/>
          </w:tcPr>
          <w:p w14:paraId="50401EBF" w14:textId="3FE9391C"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4</w:t>
            </w:r>
          </w:p>
        </w:tc>
        <w:tc>
          <w:tcPr>
            <w:tcW w:w="689" w:type="dxa"/>
          </w:tcPr>
          <w:p w14:paraId="5AD0CECB"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Cours</w:t>
            </w:r>
          </w:p>
        </w:tc>
        <w:tc>
          <w:tcPr>
            <w:tcW w:w="4759" w:type="dxa"/>
          </w:tcPr>
          <w:p w14:paraId="179A2F12" w14:textId="0098799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du cours et du TP pour les étudiants en Science des données et de la décision.</w:t>
            </w:r>
          </w:p>
        </w:tc>
      </w:tr>
      <w:tr w:rsidR="006A4747" w:rsidRPr="007C4412" w14:paraId="773DB6B6"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18A98CED" w14:textId="77777777" w:rsidR="00C20E75" w:rsidRPr="00D30EA4" w:rsidRDefault="00C20E75" w:rsidP="00C20E75">
            <w:pPr>
              <w:jc w:val="center"/>
              <w:rPr>
                <w:b w:val="0"/>
                <w:bCs w:val="0"/>
                <w:sz w:val="16"/>
                <w:szCs w:val="16"/>
              </w:rPr>
            </w:pPr>
            <w:proofErr w:type="spellStart"/>
            <w:r w:rsidRPr="00D30EA4">
              <w:rPr>
                <w:b w:val="0"/>
                <w:bCs w:val="0"/>
                <w:sz w:val="16"/>
                <w:szCs w:val="16"/>
              </w:rPr>
              <w:lastRenderedPageBreak/>
              <w:t>Vacataire</w:t>
            </w:r>
            <w:proofErr w:type="spellEnd"/>
          </w:p>
        </w:tc>
        <w:tc>
          <w:tcPr>
            <w:tcW w:w="639" w:type="dxa"/>
          </w:tcPr>
          <w:p w14:paraId="3B9019CB" w14:textId="3A581474"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2025</w:t>
            </w:r>
          </w:p>
        </w:tc>
        <w:tc>
          <w:tcPr>
            <w:tcW w:w="850" w:type="dxa"/>
          </w:tcPr>
          <w:p w14:paraId="223A5558" w14:textId="1420763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32E8C738" w14:textId="28476EA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272F764D"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62DA4256"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Complexity &amp; Linear Programming (</w:t>
            </w:r>
            <w:proofErr w:type="spellStart"/>
            <w:r w:rsidRPr="00D30EA4">
              <w:rPr>
                <w:sz w:val="16"/>
                <w:szCs w:val="16"/>
              </w:rPr>
              <w:t>cours</w:t>
            </w:r>
            <w:proofErr w:type="spellEnd"/>
            <w:r w:rsidRPr="00D30EA4">
              <w:rPr>
                <w:sz w:val="16"/>
                <w:szCs w:val="16"/>
              </w:rPr>
              <w:t>)</w:t>
            </w:r>
          </w:p>
        </w:tc>
        <w:tc>
          <w:tcPr>
            <w:tcW w:w="709" w:type="dxa"/>
          </w:tcPr>
          <w:p w14:paraId="6A2FB954" w14:textId="39034894"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w:t>
            </w:r>
          </w:p>
        </w:tc>
        <w:tc>
          <w:tcPr>
            <w:tcW w:w="689" w:type="dxa"/>
          </w:tcPr>
          <w:p w14:paraId="5D613615"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Cours</w:t>
            </w:r>
          </w:p>
        </w:tc>
        <w:tc>
          <w:tcPr>
            <w:tcW w:w="4759" w:type="dxa"/>
          </w:tcPr>
          <w:p w14:paraId="75649D17" w14:textId="6426E6AF"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Introduction à la complexité algorithmique (P/NP) et liens avec l'optimisation combinatoire : je donne un cours en petite classe.</w:t>
            </w:r>
          </w:p>
        </w:tc>
      </w:tr>
      <w:tr w:rsidR="006A4747" w:rsidRPr="007C4412" w14:paraId="6C7082B4" w14:textId="77777777" w:rsidTr="006A4747">
        <w:trPr>
          <w:gridAfter w:val="1"/>
          <w:wAfter w:w="236" w:type="dxa"/>
          <w:trHeight w:val="137"/>
        </w:trPr>
        <w:tc>
          <w:tcPr>
            <w:cnfStyle w:val="001000000000" w:firstRow="0" w:lastRow="0" w:firstColumn="1" w:lastColumn="0" w:oddVBand="0" w:evenVBand="0" w:oddHBand="0" w:evenHBand="0" w:firstRowFirstColumn="0" w:firstRowLastColumn="0" w:lastRowFirstColumn="0" w:lastRowLastColumn="0"/>
            <w:tcW w:w="837" w:type="dxa"/>
          </w:tcPr>
          <w:p w14:paraId="15975DCE"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6AF65AB6" w14:textId="6C167699"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0802DEC6" w14:textId="565DAF43"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7128FFB5" w14:textId="576C80CA"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4CE6C248"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tcPr>
          <w:p w14:paraId="4BB823FD"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Linear Programming (TP)</w:t>
            </w:r>
          </w:p>
        </w:tc>
        <w:tc>
          <w:tcPr>
            <w:tcW w:w="709" w:type="dxa"/>
          </w:tcPr>
          <w:p w14:paraId="724986F6" w14:textId="152D159D"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tcPr>
          <w:p w14:paraId="5D3B19E0"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3F5C9246" w14:textId="1DBA356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Initiation à la programmation linéaire, simplex et modélisation avec </w:t>
            </w:r>
            <w:proofErr w:type="spellStart"/>
            <w:r w:rsidRPr="00D30EA4">
              <w:rPr>
                <w:sz w:val="16"/>
                <w:szCs w:val="16"/>
                <w:lang w:val="fr-FR"/>
              </w:rPr>
              <w:t>PuLP</w:t>
            </w:r>
            <w:proofErr w:type="spellEnd"/>
            <w:r w:rsidRPr="00D30EA4">
              <w:rPr>
                <w:sz w:val="16"/>
                <w:szCs w:val="16"/>
                <w:lang w:val="fr-FR"/>
              </w:rPr>
              <w:t xml:space="preserve"> sur Machine : je suis intervenant en TP.</w:t>
            </w:r>
          </w:p>
        </w:tc>
      </w:tr>
      <w:tr w:rsidR="006A4747" w:rsidRPr="007C4412" w14:paraId="5B12E5AB"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3353358B" w14:textId="77777777" w:rsidR="00C20E75" w:rsidRPr="00D30EA4" w:rsidRDefault="00C20E75" w:rsidP="00C20E75">
            <w:pPr>
              <w:jc w:val="center"/>
              <w:rPr>
                <w:b w:val="0"/>
                <w:bCs w:val="0"/>
                <w:sz w:val="16"/>
                <w:szCs w:val="16"/>
              </w:rPr>
            </w:pPr>
            <w:proofErr w:type="spellStart"/>
            <w:r w:rsidRPr="00D30EA4">
              <w:rPr>
                <w:b w:val="0"/>
                <w:bCs w:val="0"/>
                <w:sz w:val="16"/>
                <w:szCs w:val="16"/>
              </w:rPr>
              <w:t>Vacataire</w:t>
            </w:r>
            <w:proofErr w:type="spellEnd"/>
          </w:p>
        </w:tc>
        <w:tc>
          <w:tcPr>
            <w:tcW w:w="639" w:type="dxa"/>
          </w:tcPr>
          <w:p w14:paraId="1A39DC9B" w14:textId="59BF155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2025</w:t>
            </w:r>
          </w:p>
        </w:tc>
        <w:tc>
          <w:tcPr>
            <w:tcW w:w="850" w:type="dxa"/>
          </w:tcPr>
          <w:p w14:paraId="38D0E83F" w14:textId="624E994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416A8CBB" w14:textId="78959ED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2FA5C597"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0599FBAA"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Mixed-Integer Linear Programming (TP)</w:t>
            </w:r>
          </w:p>
        </w:tc>
        <w:tc>
          <w:tcPr>
            <w:tcW w:w="709" w:type="dxa"/>
          </w:tcPr>
          <w:p w14:paraId="7F585902"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tcPr>
          <w:p w14:paraId="053D7AC3"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229B5000" w14:textId="2C0044F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Formulations MILP, cas pratiques et mise en œuvre en Python : je suis intervenant en TP.</w:t>
            </w:r>
          </w:p>
        </w:tc>
      </w:tr>
      <w:tr w:rsidR="00093F30" w:rsidRPr="007C4412" w14:paraId="7560CEBD"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7AC3E3F8" w14:textId="3B5EA733" w:rsidR="00093F30" w:rsidRPr="00D30EA4" w:rsidRDefault="00093F30" w:rsidP="00093F30">
            <w:pPr>
              <w:jc w:val="center"/>
              <w:rPr>
                <w:sz w:val="16"/>
                <w:szCs w:val="16"/>
              </w:rPr>
            </w:pPr>
            <w:proofErr w:type="spellStart"/>
            <w:r w:rsidRPr="00D30EA4">
              <w:rPr>
                <w:b w:val="0"/>
                <w:bCs w:val="0"/>
                <w:sz w:val="16"/>
                <w:szCs w:val="16"/>
              </w:rPr>
              <w:t>Vacataire</w:t>
            </w:r>
            <w:proofErr w:type="spellEnd"/>
          </w:p>
        </w:tc>
        <w:tc>
          <w:tcPr>
            <w:tcW w:w="639" w:type="dxa"/>
          </w:tcPr>
          <w:p w14:paraId="480D9981" w14:textId="394124B9"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4CC6BFCE" w14:textId="4E4053D9"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Univ. </w:t>
            </w:r>
            <w:proofErr w:type="spellStart"/>
            <w:r>
              <w:rPr>
                <w:sz w:val="16"/>
                <w:szCs w:val="16"/>
              </w:rPr>
              <w:t>Tls</w:t>
            </w:r>
            <w:proofErr w:type="spellEnd"/>
            <w:r>
              <w:rPr>
                <w:sz w:val="16"/>
                <w:szCs w:val="16"/>
              </w:rPr>
              <w:t xml:space="preserve">. </w:t>
            </w:r>
            <w:proofErr w:type="spellStart"/>
            <w:r>
              <w:rPr>
                <w:sz w:val="16"/>
                <w:szCs w:val="16"/>
              </w:rPr>
              <w:t>Capitole</w:t>
            </w:r>
            <w:proofErr w:type="spellEnd"/>
          </w:p>
        </w:tc>
        <w:tc>
          <w:tcPr>
            <w:tcW w:w="1338" w:type="dxa"/>
          </w:tcPr>
          <w:p w14:paraId="7FB928C9" w14:textId="75009A4C" w:rsidR="00093F30" w:rsidRPr="00D30EA4" w:rsidRDefault="00020C96"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MIAGE – Info.  </w:t>
            </w:r>
            <w:proofErr w:type="spellStart"/>
            <w:r>
              <w:rPr>
                <w:sz w:val="16"/>
                <w:szCs w:val="16"/>
              </w:rPr>
              <w:t>générale</w:t>
            </w:r>
            <w:proofErr w:type="spellEnd"/>
          </w:p>
        </w:tc>
        <w:tc>
          <w:tcPr>
            <w:tcW w:w="709" w:type="dxa"/>
          </w:tcPr>
          <w:p w14:paraId="7D5E96E2" w14:textId="10C30DDE"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tcPr>
          <w:p w14:paraId="30CF63A6" w14:textId="72C60191" w:rsidR="00093F30" w:rsidRPr="00D30EA4" w:rsidRDefault="00020C96"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Python</w:t>
            </w:r>
          </w:p>
        </w:tc>
        <w:tc>
          <w:tcPr>
            <w:tcW w:w="709" w:type="dxa"/>
          </w:tcPr>
          <w:p w14:paraId="1F2EA169" w14:textId="529A8333" w:rsidR="00093F30" w:rsidRPr="00D30EA4" w:rsidRDefault="00592DA3"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w:t>
            </w:r>
          </w:p>
        </w:tc>
        <w:tc>
          <w:tcPr>
            <w:tcW w:w="689" w:type="dxa"/>
          </w:tcPr>
          <w:p w14:paraId="5AF30545" w14:textId="4314B644"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w:t>
            </w:r>
            <w:r>
              <w:rPr>
                <w:sz w:val="16"/>
                <w:szCs w:val="16"/>
              </w:rPr>
              <w:t>D</w:t>
            </w:r>
          </w:p>
        </w:tc>
        <w:tc>
          <w:tcPr>
            <w:tcW w:w="4759" w:type="dxa"/>
          </w:tcPr>
          <w:p w14:paraId="381E16E3" w14:textId="613106BB" w:rsidR="00093F30" w:rsidRPr="00093F30" w:rsidRDefault="00D75795" w:rsidP="00093F30">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Supervision de TD de Python : Initiation didactique</w:t>
            </w:r>
          </w:p>
        </w:tc>
      </w:tr>
      <w:tr w:rsidR="00020C96" w:rsidRPr="00D75795" w14:paraId="69E430AC"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3DAA883" w14:textId="7A7B78DB" w:rsidR="00020C96" w:rsidRPr="00093F30" w:rsidRDefault="00020C96" w:rsidP="00020C96">
            <w:pPr>
              <w:jc w:val="center"/>
              <w:rPr>
                <w:sz w:val="16"/>
                <w:szCs w:val="16"/>
                <w:lang w:val="fr-FR"/>
              </w:rPr>
            </w:pPr>
            <w:proofErr w:type="spellStart"/>
            <w:r w:rsidRPr="00D30EA4">
              <w:rPr>
                <w:b w:val="0"/>
                <w:bCs w:val="0"/>
                <w:sz w:val="16"/>
                <w:szCs w:val="16"/>
              </w:rPr>
              <w:t>Vacataire</w:t>
            </w:r>
            <w:proofErr w:type="spellEnd"/>
          </w:p>
        </w:tc>
        <w:tc>
          <w:tcPr>
            <w:tcW w:w="639" w:type="dxa"/>
          </w:tcPr>
          <w:p w14:paraId="567FA2AD" w14:textId="6DD86706"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2025</w:t>
            </w:r>
          </w:p>
        </w:tc>
        <w:tc>
          <w:tcPr>
            <w:tcW w:w="850" w:type="dxa"/>
          </w:tcPr>
          <w:p w14:paraId="7990A5B4" w14:textId="21F54459"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 xml:space="preserve">Univ. </w:t>
            </w:r>
            <w:proofErr w:type="spellStart"/>
            <w:r>
              <w:rPr>
                <w:sz w:val="16"/>
                <w:szCs w:val="16"/>
              </w:rPr>
              <w:t>Tls</w:t>
            </w:r>
            <w:proofErr w:type="spellEnd"/>
            <w:r>
              <w:rPr>
                <w:sz w:val="16"/>
                <w:szCs w:val="16"/>
              </w:rPr>
              <w:t xml:space="preserve">. </w:t>
            </w:r>
            <w:proofErr w:type="spellStart"/>
            <w:r>
              <w:rPr>
                <w:sz w:val="16"/>
                <w:szCs w:val="16"/>
              </w:rPr>
              <w:t>Capitole</w:t>
            </w:r>
            <w:proofErr w:type="spellEnd"/>
          </w:p>
        </w:tc>
        <w:tc>
          <w:tcPr>
            <w:tcW w:w="1338" w:type="dxa"/>
          </w:tcPr>
          <w:p w14:paraId="3D31E8F2" w14:textId="0890752A"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863C66">
              <w:rPr>
                <w:sz w:val="16"/>
                <w:szCs w:val="16"/>
              </w:rPr>
              <w:t xml:space="preserve">MIAGE – Info.  </w:t>
            </w:r>
            <w:proofErr w:type="spellStart"/>
            <w:r w:rsidRPr="00863C66">
              <w:rPr>
                <w:sz w:val="16"/>
                <w:szCs w:val="16"/>
              </w:rPr>
              <w:t>générale</w:t>
            </w:r>
            <w:proofErr w:type="spellEnd"/>
          </w:p>
        </w:tc>
        <w:tc>
          <w:tcPr>
            <w:tcW w:w="709" w:type="dxa"/>
          </w:tcPr>
          <w:p w14:paraId="3EC25DD0" w14:textId="4ACBB3B7"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M1</w:t>
            </w:r>
          </w:p>
        </w:tc>
        <w:tc>
          <w:tcPr>
            <w:tcW w:w="1355" w:type="dxa"/>
          </w:tcPr>
          <w:p w14:paraId="4195BC7E" w14:textId="50B50255"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IA Symbolique</w:t>
            </w:r>
          </w:p>
        </w:tc>
        <w:tc>
          <w:tcPr>
            <w:tcW w:w="709" w:type="dxa"/>
          </w:tcPr>
          <w:p w14:paraId="286D1600" w14:textId="34867A82" w:rsidR="00020C96" w:rsidRPr="00093F30" w:rsidRDefault="00592DA3"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10.5</w:t>
            </w:r>
          </w:p>
        </w:tc>
        <w:tc>
          <w:tcPr>
            <w:tcW w:w="689" w:type="dxa"/>
          </w:tcPr>
          <w:p w14:paraId="7BF1CAE0" w14:textId="1C941BB5"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T</w:t>
            </w:r>
            <w:r>
              <w:rPr>
                <w:sz w:val="16"/>
                <w:szCs w:val="16"/>
              </w:rPr>
              <w:t>D</w:t>
            </w:r>
          </w:p>
        </w:tc>
        <w:tc>
          <w:tcPr>
            <w:tcW w:w="4759" w:type="dxa"/>
          </w:tcPr>
          <w:p w14:paraId="0600DB28" w14:textId="5AC09530" w:rsidR="00020C96" w:rsidRPr="00D75795" w:rsidRDefault="00D75795"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P</w:t>
            </w:r>
            <w:r w:rsidRPr="00D75795">
              <w:rPr>
                <w:sz w:val="16"/>
                <w:szCs w:val="16"/>
                <w:lang w:val="fr-FR"/>
              </w:rPr>
              <w:t xml:space="preserve">etits cours + </w:t>
            </w:r>
            <w:r>
              <w:rPr>
                <w:sz w:val="16"/>
                <w:szCs w:val="16"/>
                <w:lang w:val="fr-FR"/>
              </w:rPr>
              <w:t>exos. Préparation de l’examen, partie pratique + correction de copies + préparation du cours avec équipe pédagogique</w:t>
            </w:r>
          </w:p>
        </w:tc>
      </w:tr>
      <w:tr w:rsidR="00D75795" w:rsidRPr="007C4412" w14:paraId="47BE9977"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57CBC50" w14:textId="3F7ADE17" w:rsidR="00D75795" w:rsidRPr="00093F30" w:rsidRDefault="00D75795" w:rsidP="00D75795">
            <w:pPr>
              <w:jc w:val="center"/>
              <w:rPr>
                <w:sz w:val="16"/>
                <w:szCs w:val="16"/>
                <w:lang w:val="fr-FR"/>
              </w:rPr>
            </w:pPr>
            <w:proofErr w:type="spellStart"/>
            <w:r w:rsidRPr="00D30EA4">
              <w:rPr>
                <w:b w:val="0"/>
                <w:bCs w:val="0"/>
                <w:sz w:val="16"/>
                <w:szCs w:val="16"/>
              </w:rPr>
              <w:t>Vacataire</w:t>
            </w:r>
            <w:proofErr w:type="spellEnd"/>
          </w:p>
        </w:tc>
        <w:tc>
          <w:tcPr>
            <w:tcW w:w="639" w:type="dxa"/>
          </w:tcPr>
          <w:p w14:paraId="7D514524" w14:textId="67A6F57D"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rPr>
              <w:t>2025</w:t>
            </w:r>
          </w:p>
        </w:tc>
        <w:tc>
          <w:tcPr>
            <w:tcW w:w="850" w:type="dxa"/>
          </w:tcPr>
          <w:p w14:paraId="31D66E7D" w14:textId="0B24B426"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rPr>
              <w:t xml:space="preserve">Univ. </w:t>
            </w:r>
            <w:proofErr w:type="spellStart"/>
            <w:r>
              <w:rPr>
                <w:sz w:val="16"/>
                <w:szCs w:val="16"/>
              </w:rPr>
              <w:t>Tls</w:t>
            </w:r>
            <w:proofErr w:type="spellEnd"/>
            <w:r>
              <w:rPr>
                <w:sz w:val="16"/>
                <w:szCs w:val="16"/>
              </w:rPr>
              <w:t xml:space="preserve">. </w:t>
            </w:r>
            <w:proofErr w:type="spellStart"/>
            <w:r>
              <w:rPr>
                <w:sz w:val="16"/>
                <w:szCs w:val="16"/>
              </w:rPr>
              <w:t>Capitole</w:t>
            </w:r>
            <w:proofErr w:type="spellEnd"/>
          </w:p>
        </w:tc>
        <w:tc>
          <w:tcPr>
            <w:tcW w:w="1338" w:type="dxa"/>
          </w:tcPr>
          <w:p w14:paraId="0A59875B" w14:textId="6FF4656B"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863C66">
              <w:rPr>
                <w:sz w:val="16"/>
                <w:szCs w:val="16"/>
              </w:rPr>
              <w:t xml:space="preserve">MIAGE – Info.  </w:t>
            </w:r>
            <w:proofErr w:type="spellStart"/>
            <w:r w:rsidRPr="00863C66">
              <w:rPr>
                <w:sz w:val="16"/>
                <w:szCs w:val="16"/>
              </w:rPr>
              <w:t>générale</w:t>
            </w:r>
            <w:proofErr w:type="spellEnd"/>
          </w:p>
        </w:tc>
        <w:tc>
          <w:tcPr>
            <w:tcW w:w="709" w:type="dxa"/>
          </w:tcPr>
          <w:p w14:paraId="27AA6EA6" w14:textId="1A1FD353"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rPr>
              <w:t>M1</w:t>
            </w:r>
          </w:p>
        </w:tc>
        <w:tc>
          <w:tcPr>
            <w:tcW w:w="1355" w:type="dxa"/>
          </w:tcPr>
          <w:p w14:paraId="50639FCF" w14:textId="5B47AD30"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Machine Learning Général</w:t>
            </w:r>
          </w:p>
        </w:tc>
        <w:tc>
          <w:tcPr>
            <w:tcW w:w="709" w:type="dxa"/>
          </w:tcPr>
          <w:p w14:paraId="18F6A94F" w14:textId="6C4CF159"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rPr>
              <w:t>15</w:t>
            </w:r>
          </w:p>
        </w:tc>
        <w:tc>
          <w:tcPr>
            <w:tcW w:w="689" w:type="dxa"/>
          </w:tcPr>
          <w:p w14:paraId="49C9FEC3" w14:textId="1DF72BC2"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rPr>
              <w:t>T</w:t>
            </w:r>
            <w:r>
              <w:rPr>
                <w:sz w:val="16"/>
                <w:szCs w:val="16"/>
              </w:rPr>
              <w:t>D</w:t>
            </w:r>
          </w:p>
        </w:tc>
        <w:tc>
          <w:tcPr>
            <w:tcW w:w="4759" w:type="dxa"/>
          </w:tcPr>
          <w:p w14:paraId="653F481E" w14:textId="4CA6050F"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P</w:t>
            </w:r>
            <w:r w:rsidRPr="00D75795">
              <w:rPr>
                <w:sz w:val="16"/>
                <w:szCs w:val="16"/>
                <w:lang w:val="fr-FR"/>
              </w:rPr>
              <w:t xml:space="preserve">etits cours + </w:t>
            </w:r>
            <w:r>
              <w:rPr>
                <w:sz w:val="16"/>
                <w:szCs w:val="16"/>
                <w:lang w:val="fr-FR"/>
              </w:rPr>
              <w:t xml:space="preserve">exos. Préparation du cours avec équipe pédagogique + corrections de copies </w:t>
            </w:r>
          </w:p>
        </w:tc>
      </w:tr>
      <w:tr w:rsidR="00D75795" w:rsidRPr="007C4412" w14:paraId="5A98E950"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7C77A80B" w14:textId="2E56652E" w:rsidR="00D75795" w:rsidRPr="00093F30" w:rsidRDefault="00D75795" w:rsidP="00D75795">
            <w:pPr>
              <w:jc w:val="center"/>
              <w:rPr>
                <w:sz w:val="16"/>
                <w:szCs w:val="16"/>
                <w:lang w:val="fr-FR"/>
              </w:rPr>
            </w:pPr>
            <w:proofErr w:type="spellStart"/>
            <w:r w:rsidRPr="00D30EA4">
              <w:rPr>
                <w:b w:val="0"/>
                <w:bCs w:val="0"/>
                <w:sz w:val="16"/>
                <w:szCs w:val="16"/>
              </w:rPr>
              <w:t>Vacataire</w:t>
            </w:r>
            <w:proofErr w:type="spellEnd"/>
          </w:p>
        </w:tc>
        <w:tc>
          <w:tcPr>
            <w:tcW w:w="639" w:type="dxa"/>
          </w:tcPr>
          <w:p w14:paraId="1576B1F3" w14:textId="437455ED"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2025</w:t>
            </w:r>
          </w:p>
        </w:tc>
        <w:tc>
          <w:tcPr>
            <w:tcW w:w="850" w:type="dxa"/>
          </w:tcPr>
          <w:p w14:paraId="059565D0" w14:textId="6111321F"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 xml:space="preserve">Univ. </w:t>
            </w:r>
            <w:proofErr w:type="spellStart"/>
            <w:r>
              <w:rPr>
                <w:sz w:val="16"/>
                <w:szCs w:val="16"/>
              </w:rPr>
              <w:t>Tls</w:t>
            </w:r>
            <w:proofErr w:type="spellEnd"/>
            <w:r>
              <w:rPr>
                <w:sz w:val="16"/>
                <w:szCs w:val="16"/>
              </w:rPr>
              <w:t xml:space="preserve">. </w:t>
            </w:r>
            <w:proofErr w:type="spellStart"/>
            <w:r>
              <w:rPr>
                <w:sz w:val="16"/>
                <w:szCs w:val="16"/>
              </w:rPr>
              <w:t>Capitole</w:t>
            </w:r>
            <w:proofErr w:type="spellEnd"/>
          </w:p>
        </w:tc>
        <w:tc>
          <w:tcPr>
            <w:tcW w:w="1338" w:type="dxa"/>
          </w:tcPr>
          <w:p w14:paraId="4F6F8852" w14:textId="451A86E9"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 xml:space="preserve">MIAGE (Info) </w:t>
            </w:r>
            <w:proofErr w:type="gramStart"/>
            <w:r>
              <w:rPr>
                <w:sz w:val="16"/>
                <w:szCs w:val="16"/>
              </w:rPr>
              <w:t xml:space="preserve">–  </w:t>
            </w:r>
            <w:proofErr w:type="spellStart"/>
            <w:r>
              <w:rPr>
                <w:sz w:val="16"/>
                <w:szCs w:val="16"/>
              </w:rPr>
              <w:t>Spé</w:t>
            </w:r>
            <w:proofErr w:type="spellEnd"/>
            <w:proofErr w:type="gramEnd"/>
            <w:r>
              <w:rPr>
                <w:sz w:val="16"/>
                <w:szCs w:val="16"/>
              </w:rPr>
              <w:t>. Données</w:t>
            </w:r>
          </w:p>
        </w:tc>
        <w:tc>
          <w:tcPr>
            <w:tcW w:w="709" w:type="dxa"/>
          </w:tcPr>
          <w:p w14:paraId="04CD8EA1" w14:textId="6BBCC4F9"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M1</w:t>
            </w:r>
          </w:p>
        </w:tc>
        <w:tc>
          <w:tcPr>
            <w:tcW w:w="1355" w:type="dxa"/>
          </w:tcPr>
          <w:p w14:paraId="5CE56BFC" w14:textId="37DDEC1E"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Data Visu. + ML non supervisé</w:t>
            </w:r>
          </w:p>
        </w:tc>
        <w:tc>
          <w:tcPr>
            <w:tcW w:w="709" w:type="dxa"/>
          </w:tcPr>
          <w:p w14:paraId="686C96E9" w14:textId="645323FF"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9</w:t>
            </w:r>
          </w:p>
        </w:tc>
        <w:tc>
          <w:tcPr>
            <w:tcW w:w="689" w:type="dxa"/>
          </w:tcPr>
          <w:p w14:paraId="28E645DB" w14:textId="208563C4"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T</w:t>
            </w:r>
            <w:r>
              <w:rPr>
                <w:sz w:val="16"/>
                <w:szCs w:val="16"/>
              </w:rPr>
              <w:t>D</w:t>
            </w:r>
          </w:p>
        </w:tc>
        <w:tc>
          <w:tcPr>
            <w:tcW w:w="4759" w:type="dxa"/>
          </w:tcPr>
          <w:p w14:paraId="2512BAE7" w14:textId="438A16C8"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P</w:t>
            </w:r>
            <w:r w:rsidRPr="00D75795">
              <w:rPr>
                <w:sz w:val="16"/>
                <w:szCs w:val="16"/>
                <w:lang w:val="fr-FR"/>
              </w:rPr>
              <w:t xml:space="preserve">etits cours + </w:t>
            </w:r>
            <w:r>
              <w:rPr>
                <w:sz w:val="16"/>
                <w:szCs w:val="16"/>
                <w:lang w:val="fr-FR"/>
              </w:rPr>
              <w:t xml:space="preserve">exos. Préparation du cours avec équipe pédagogique + corrections de copies </w:t>
            </w:r>
          </w:p>
        </w:tc>
      </w:tr>
      <w:tr w:rsidR="00EC14AE" w:rsidRPr="007C4412" w14:paraId="30C1972A"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2EAFE4D5" w14:textId="0FF0B901" w:rsidR="00EC14AE" w:rsidRPr="00D30EA4" w:rsidRDefault="00EC14AE" w:rsidP="00EC14AE">
            <w:pPr>
              <w:jc w:val="center"/>
              <w:rPr>
                <w:sz w:val="16"/>
                <w:szCs w:val="16"/>
              </w:rPr>
            </w:pPr>
            <w:proofErr w:type="spellStart"/>
            <w:r w:rsidRPr="00D30EA4">
              <w:rPr>
                <w:b w:val="0"/>
                <w:bCs w:val="0"/>
                <w:sz w:val="16"/>
                <w:szCs w:val="16"/>
              </w:rPr>
              <w:t>Vacataire</w:t>
            </w:r>
            <w:proofErr w:type="spellEnd"/>
          </w:p>
        </w:tc>
        <w:tc>
          <w:tcPr>
            <w:tcW w:w="639" w:type="dxa"/>
          </w:tcPr>
          <w:p w14:paraId="2CEA9BFE" w14:textId="20F61FA0" w:rsidR="00EC14AE" w:rsidRPr="00D30EA4"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3F6F263B" w14:textId="798E13E6" w:rsidR="00EC14AE"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Toulouse School Economics (TSE)</w:t>
            </w:r>
          </w:p>
        </w:tc>
        <w:tc>
          <w:tcPr>
            <w:tcW w:w="1338" w:type="dxa"/>
          </w:tcPr>
          <w:p w14:paraId="261A7FCD" w14:textId="6A17AECC" w:rsidR="00EC14AE"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License </w:t>
            </w:r>
            <w:proofErr w:type="spellStart"/>
            <w:r w:rsidR="00D22B94">
              <w:rPr>
                <w:sz w:val="16"/>
                <w:szCs w:val="16"/>
              </w:rPr>
              <w:t>Économie</w:t>
            </w:r>
            <w:proofErr w:type="spellEnd"/>
            <w:r>
              <w:rPr>
                <w:sz w:val="16"/>
                <w:szCs w:val="16"/>
              </w:rPr>
              <w:t xml:space="preserve"> - </w:t>
            </w:r>
            <w:proofErr w:type="spellStart"/>
            <w:r w:rsidR="00D22B94">
              <w:rPr>
                <w:sz w:val="16"/>
                <w:szCs w:val="16"/>
              </w:rPr>
              <w:t>Mathématique</w:t>
            </w:r>
            <w:proofErr w:type="spellEnd"/>
          </w:p>
        </w:tc>
        <w:tc>
          <w:tcPr>
            <w:tcW w:w="709" w:type="dxa"/>
          </w:tcPr>
          <w:p w14:paraId="61A59132" w14:textId="36321CC1" w:rsidR="00EC14AE" w:rsidRPr="00D30EA4"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L1-L3</w:t>
            </w:r>
          </w:p>
        </w:tc>
        <w:tc>
          <w:tcPr>
            <w:tcW w:w="1355" w:type="dxa"/>
          </w:tcPr>
          <w:p w14:paraId="27C00E12" w14:textId="01815FE4" w:rsidR="00EC14AE" w:rsidRPr="00EC14AE"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Initiation à la recherche en IA</w:t>
            </w:r>
          </w:p>
        </w:tc>
        <w:tc>
          <w:tcPr>
            <w:tcW w:w="709" w:type="dxa"/>
          </w:tcPr>
          <w:p w14:paraId="0DE89964" w14:textId="048FEA94" w:rsidR="00EC14AE"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w:t>
            </w:r>
          </w:p>
        </w:tc>
        <w:tc>
          <w:tcPr>
            <w:tcW w:w="689" w:type="dxa"/>
          </w:tcPr>
          <w:p w14:paraId="2F51446E" w14:textId="4784722B" w:rsidR="00EC14AE" w:rsidRPr="00D30EA4"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Cours</w:t>
            </w:r>
          </w:p>
        </w:tc>
        <w:tc>
          <w:tcPr>
            <w:tcW w:w="4759" w:type="dxa"/>
          </w:tcPr>
          <w:p w14:paraId="5BBB0527" w14:textId="2CE8CA0D" w:rsidR="00EC14AE" w:rsidRPr="00EC14AE" w:rsidRDefault="00EC14AE" w:rsidP="00EC14AE">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C</w:t>
            </w:r>
            <w:r w:rsidRPr="00D75795">
              <w:rPr>
                <w:sz w:val="16"/>
                <w:szCs w:val="16"/>
                <w:lang w:val="fr-FR"/>
              </w:rPr>
              <w:t>our</w:t>
            </w:r>
            <w:r>
              <w:rPr>
                <w:sz w:val="16"/>
                <w:szCs w:val="16"/>
                <w:lang w:val="fr-FR"/>
              </w:rPr>
              <w:t xml:space="preserve">s et présentation des enjeux de la recherche en IA – Ecole d’été recherche en IA ANITI/TSE </w:t>
            </w:r>
          </w:p>
        </w:tc>
      </w:tr>
      <w:tr w:rsidR="00EC14AE" w:rsidRPr="007C4412" w14:paraId="35058267" w14:textId="54AEA47E" w:rsidTr="006A47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73" w:type="dxa"/>
            <w:gridSpan w:val="5"/>
          </w:tcPr>
          <w:p w14:paraId="227D7849" w14:textId="4B046B1B" w:rsidR="00EC14AE" w:rsidRPr="00D30EA4" w:rsidRDefault="00EC14AE" w:rsidP="00EC14AE">
            <w:pPr>
              <w:jc w:val="center"/>
              <w:rPr>
                <w:sz w:val="16"/>
                <w:szCs w:val="16"/>
              </w:rPr>
            </w:pPr>
            <w:r w:rsidRPr="00D30EA4">
              <w:rPr>
                <w:sz w:val="16"/>
                <w:szCs w:val="16"/>
              </w:rPr>
              <w:t>Vacations TOTALES</w:t>
            </w:r>
          </w:p>
        </w:tc>
        <w:tc>
          <w:tcPr>
            <w:tcW w:w="7512" w:type="dxa"/>
            <w:gridSpan w:val="4"/>
          </w:tcPr>
          <w:p w14:paraId="093E45B9" w14:textId="73A4FBBF" w:rsidR="00EC14AE" w:rsidRPr="00D30EA4" w:rsidRDefault="00EC14AE" w:rsidP="00EC14AE">
            <w:pPr>
              <w:jc w:val="center"/>
              <w:cnfStyle w:val="000000100000" w:firstRow="0" w:lastRow="0" w:firstColumn="0" w:lastColumn="0" w:oddVBand="0" w:evenVBand="0" w:oddHBand="1" w:evenHBand="0" w:firstRowFirstColumn="0" w:firstRowLastColumn="0" w:lastRowFirstColumn="0" w:lastRowLastColumn="0"/>
              <w:rPr>
                <w:b/>
                <w:bCs/>
                <w:sz w:val="16"/>
                <w:szCs w:val="16"/>
                <w:lang w:val="fr-FR"/>
              </w:rPr>
            </w:pPr>
            <w:r w:rsidRPr="00D30EA4">
              <w:rPr>
                <w:b/>
                <w:bCs/>
                <w:sz w:val="16"/>
                <w:szCs w:val="16"/>
                <w:lang w:val="fr-FR"/>
              </w:rPr>
              <w:t>1</w:t>
            </w:r>
            <w:r>
              <w:rPr>
                <w:b/>
                <w:bCs/>
                <w:sz w:val="16"/>
                <w:szCs w:val="16"/>
                <w:lang w:val="fr-FR"/>
              </w:rPr>
              <w:t>6</w:t>
            </w:r>
            <w:r w:rsidR="00B514B9">
              <w:rPr>
                <w:b/>
                <w:bCs/>
                <w:sz w:val="16"/>
                <w:szCs w:val="16"/>
                <w:lang w:val="fr-FR"/>
              </w:rPr>
              <w:t>2</w:t>
            </w:r>
            <w:r w:rsidRPr="00D30EA4">
              <w:rPr>
                <w:b/>
                <w:bCs/>
                <w:sz w:val="16"/>
                <w:szCs w:val="16"/>
                <w:lang w:val="fr-FR"/>
              </w:rPr>
              <w:t xml:space="preserve">h </w:t>
            </w:r>
            <w:r w:rsidRPr="00D30EA4">
              <w:rPr>
                <w:sz w:val="16"/>
                <w:szCs w:val="16"/>
                <w:lang w:val="fr-FR"/>
              </w:rPr>
              <w:t xml:space="preserve">dont </w:t>
            </w:r>
            <w:r>
              <w:rPr>
                <w:sz w:val="16"/>
                <w:szCs w:val="16"/>
                <w:lang w:val="fr-FR"/>
              </w:rPr>
              <w:t>1</w:t>
            </w:r>
            <w:r w:rsidR="00B514B9">
              <w:rPr>
                <w:sz w:val="16"/>
                <w:szCs w:val="16"/>
                <w:lang w:val="fr-FR"/>
              </w:rPr>
              <w:t>1</w:t>
            </w:r>
            <w:r w:rsidRPr="00D30EA4">
              <w:rPr>
                <w:sz w:val="16"/>
                <w:szCs w:val="16"/>
                <w:lang w:val="fr-FR"/>
              </w:rPr>
              <w:t>h</w:t>
            </w:r>
            <w:r>
              <w:rPr>
                <w:sz w:val="16"/>
                <w:szCs w:val="16"/>
                <w:lang w:val="fr-FR"/>
              </w:rPr>
              <w:t xml:space="preserve"> </w:t>
            </w:r>
            <w:r w:rsidRPr="00D30EA4">
              <w:rPr>
                <w:sz w:val="16"/>
                <w:szCs w:val="16"/>
                <w:lang w:val="fr-FR"/>
              </w:rPr>
              <w:t xml:space="preserve">de cours </w:t>
            </w:r>
            <w:r>
              <w:rPr>
                <w:sz w:val="16"/>
                <w:szCs w:val="16"/>
                <w:lang w:val="fr-FR"/>
              </w:rPr>
              <w:t xml:space="preserve">et 45h de TD et </w:t>
            </w:r>
            <w:proofErr w:type="spellStart"/>
            <w:r w:rsidRPr="00D30EA4">
              <w:rPr>
                <w:sz w:val="16"/>
                <w:szCs w:val="16"/>
                <w:lang w:val="fr-FR"/>
              </w:rPr>
              <w:t>et</w:t>
            </w:r>
            <w:proofErr w:type="spellEnd"/>
            <w:r w:rsidRPr="00D30EA4">
              <w:rPr>
                <w:sz w:val="16"/>
                <w:szCs w:val="16"/>
                <w:lang w:val="fr-FR"/>
              </w:rPr>
              <w:t xml:space="preserve"> </w:t>
            </w:r>
            <w:r>
              <w:rPr>
                <w:sz w:val="16"/>
                <w:szCs w:val="16"/>
                <w:lang w:val="fr-FR"/>
              </w:rPr>
              <w:t>106</w:t>
            </w:r>
            <w:r w:rsidRPr="00D30EA4">
              <w:rPr>
                <w:sz w:val="16"/>
                <w:szCs w:val="16"/>
                <w:lang w:val="fr-FR"/>
              </w:rPr>
              <w:t>h de TP</w:t>
            </w:r>
            <w:r>
              <w:rPr>
                <w:sz w:val="16"/>
                <w:szCs w:val="16"/>
                <w:lang w:val="fr-FR"/>
              </w:rPr>
              <w:t>.</w:t>
            </w:r>
          </w:p>
        </w:tc>
        <w:tc>
          <w:tcPr>
            <w:tcW w:w="236" w:type="dxa"/>
          </w:tcPr>
          <w:p w14:paraId="4AE95A8D" w14:textId="77777777" w:rsidR="00EC14AE" w:rsidRPr="006F38ED" w:rsidRDefault="00EC14AE" w:rsidP="00EC14AE">
            <w:pPr>
              <w:jc w:val="left"/>
              <w:cnfStyle w:val="000000100000" w:firstRow="0" w:lastRow="0" w:firstColumn="0" w:lastColumn="0" w:oddVBand="0" w:evenVBand="0" w:oddHBand="1" w:evenHBand="0" w:firstRowFirstColumn="0" w:firstRowLastColumn="0" w:lastRowFirstColumn="0" w:lastRowLastColumn="0"/>
              <w:rPr>
                <w:lang w:val="fr-FR"/>
              </w:rPr>
            </w:pPr>
          </w:p>
        </w:tc>
      </w:tr>
    </w:tbl>
    <w:p w14:paraId="7F01AB08" w14:textId="77777777" w:rsidR="007C4412" w:rsidRPr="007C4412" w:rsidRDefault="007C4412" w:rsidP="007C4412">
      <w:pPr>
        <w:rPr>
          <w:sz w:val="10"/>
          <w:szCs w:val="10"/>
        </w:rPr>
      </w:pPr>
    </w:p>
    <w:p w14:paraId="2C73BCEC" w14:textId="453BF946" w:rsidR="004700D5" w:rsidRPr="004700D5" w:rsidRDefault="004700D5" w:rsidP="005775B0">
      <w:pPr>
        <w:pStyle w:val="Default"/>
        <w:jc w:val="both"/>
        <w:rPr>
          <w:bCs/>
          <w:lang w:val="fr-FR"/>
        </w:rPr>
      </w:pPr>
      <w:r w:rsidRPr="004700D5">
        <w:rPr>
          <w:bCs/>
          <w:lang w:val="fr-FR"/>
        </w:rPr>
        <w:t xml:space="preserve">J’ai encadré </w:t>
      </w:r>
      <w:r w:rsidR="00CE3A1C">
        <w:rPr>
          <w:bCs/>
          <w:lang w:val="fr-FR"/>
        </w:rPr>
        <w:t>8</w:t>
      </w:r>
      <w:r w:rsidR="00427BD9">
        <w:rPr>
          <w:bCs/>
          <w:lang w:val="fr-FR"/>
        </w:rPr>
        <w:t xml:space="preserve"> stagiaires, à savoir : </w:t>
      </w:r>
    </w:p>
    <w:p w14:paraId="6F238418" w14:textId="77777777" w:rsidR="004700D5" w:rsidRPr="004700D5" w:rsidRDefault="004700D5" w:rsidP="005775B0">
      <w:pPr>
        <w:pStyle w:val="Default"/>
        <w:numPr>
          <w:ilvl w:val="0"/>
          <w:numId w:val="28"/>
        </w:numPr>
        <w:jc w:val="both"/>
        <w:rPr>
          <w:bCs/>
          <w:lang w:val="fr-FR"/>
        </w:rPr>
      </w:pPr>
      <w:r w:rsidRPr="004700D5">
        <w:rPr>
          <w:bCs/>
          <w:lang w:val="fr-FR"/>
        </w:rPr>
        <w:t>Sur les processus gaussiens à variables mixtes pour des applications en mécanique, Master II Aerospace Engineering, ISAE-</w:t>
      </w:r>
      <w:proofErr w:type="spellStart"/>
      <w:r w:rsidRPr="004700D5">
        <w:rPr>
          <w:bCs/>
          <w:lang w:val="fr-FR"/>
        </w:rPr>
        <w:t>Supaéro</w:t>
      </w:r>
      <w:proofErr w:type="spellEnd"/>
      <w:r w:rsidRPr="004700D5">
        <w:rPr>
          <w:bCs/>
          <w:lang w:val="fr-FR"/>
        </w:rPr>
        <w:t>, Raul Carreira Rufato. – Encadrant en support pour la partie informatique</w:t>
      </w:r>
    </w:p>
    <w:p w14:paraId="408F8F2B" w14:textId="77777777" w:rsidR="004700D5" w:rsidRPr="004700D5" w:rsidRDefault="004700D5" w:rsidP="005775B0">
      <w:pPr>
        <w:pStyle w:val="Default"/>
        <w:numPr>
          <w:ilvl w:val="0"/>
          <w:numId w:val="28"/>
        </w:numPr>
        <w:jc w:val="both"/>
        <w:rPr>
          <w:bCs/>
          <w:lang w:val="fr-FR"/>
        </w:rPr>
      </w:pPr>
      <w:r w:rsidRPr="004700D5">
        <w:rPr>
          <w:bCs/>
          <w:lang w:val="fr-FR"/>
        </w:rPr>
        <w:t>Sur de l'optimisation multi-objectif, Ingénieur ISAE-</w:t>
      </w:r>
      <w:proofErr w:type="spellStart"/>
      <w:r w:rsidRPr="004700D5">
        <w:rPr>
          <w:bCs/>
          <w:lang w:val="fr-FR"/>
        </w:rPr>
        <w:t>Supaéro</w:t>
      </w:r>
      <w:proofErr w:type="spellEnd"/>
      <w:r w:rsidRPr="004700D5">
        <w:rPr>
          <w:bCs/>
          <w:lang w:val="fr-FR"/>
        </w:rPr>
        <w:t>, 1.5 an d’encadrement, grade Master II, Robin Grapin.  – Encadrant principal</w:t>
      </w:r>
    </w:p>
    <w:p w14:paraId="5E74479A" w14:textId="77777777" w:rsidR="004700D5" w:rsidRPr="004700D5" w:rsidRDefault="004700D5" w:rsidP="005775B0">
      <w:pPr>
        <w:pStyle w:val="Default"/>
        <w:numPr>
          <w:ilvl w:val="0"/>
          <w:numId w:val="28"/>
        </w:numPr>
        <w:jc w:val="both"/>
        <w:rPr>
          <w:bCs/>
          <w:lang w:val="fr-FR"/>
        </w:rPr>
      </w:pPr>
      <w:r w:rsidRPr="004700D5">
        <w:rPr>
          <w:bCs/>
          <w:lang w:val="fr-FR"/>
        </w:rPr>
        <w:t>Sur la décomposition en base orthogonale propres pour la reconstruction de phénomènes de chocs, Ingénieur ISAE-</w:t>
      </w:r>
      <w:proofErr w:type="spellStart"/>
      <w:r w:rsidRPr="004700D5">
        <w:rPr>
          <w:bCs/>
          <w:lang w:val="fr-FR"/>
        </w:rPr>
        <w:t>Supaéro</w:t>
      </w:r>
      <w:proofErr w:type="spellEnd"/>
      <w:r w:rsidRPr="004700D5">
        <w:rPr>
          <w:bCs/>
          <w:lang w:val="fr-FR"/>
        </w:rPr>
        <w:t>, Niveau Maîtrise, Hugo Reimereinger – Encadrant en support pour la partie informatique</w:t>
      </w:r>
    </w:p>
    <w:p w14:paraId="2DEBB6C3" w14:textId="77777777" w:rsidR="004700D5" w:rsidRPr="004700D5" w:rsidRDefault="004700D5" w:rsidP="005775B0">
      <w:pPr>
        <w:pStyle w:val="Default"/>
        <w:numPr>
          <w:ilvl w:val="0"/>
          <w:numId w:val="28"/>
        </w:numPr>
        <w:jc w:val="both"/>
        <w:rPr>
          <w:bCs/>
          <w:lang w:val="fr-FR"/>
        </w:rPr>
      </w:pPr>
      <w:r w:rsidRPr="004700D5">
        <w:rPr>
          <w:bCs/>
          <w:lang w:val="fr-FR"/>
        </w:rPr>
        <w:t>Sur l'optimisation bayésienne bruitée, Ingénieur ENSAE Paris, Ingénieur Niveau Licence 3, Maël Tremouille. – Encadrant principal</w:t>
      </w:r>
    </w:p>
    <w:p w14:paraId="46CF2C2F" w14:textId="77777777" w:rsidR="004700D5" w:rsidRDefault="004700D5" w:rsidP="005775B0">
      <w:pPr>
        <w:pStyle w:val="Default"/>
        <w:numPr>
          <w:ilvl w:val="0"/>
          <w:numId w:val="28"/>
        </w:numPr>
        <w:jc w:val="both"/>
        <w:rPr>
          <w:bCs/>
          <w:lang w:val="fr-FR"/>
        </w:rPr>
      </w:pPr>
      <w:r w:rsidRPr="004700D5">
        <w:rPr>
          <w:bCs/>
          <w:lang w:val="fr-FR"/>
        </w:rPr>
        <w:t>Sur les processus gaussiens périodiques pour modéliser les phénomènes fréquentiels, Ingénieur INSA, grade Master II, Nicolas Gonel. – Encadrant principal</w:t>
      </w:r>
    </w:p>
    <w:p w14:paraId="44C36A0D" w14:textId="33A4667F" w:rsidR="004700D5" w:rsidRDefault="004A36ED" w:rsidP="0084778F">
      <w:pPr>
        <w:pStyle w:val="Default"/>
        <w:numPr>
          <w:ilvl w:val="0"/>
          <w:numId w:val="28"/>
        </w:numPr>
        <w:jc w:val="both"/>
        <w:rPr>
          <w:bCs/>
          <w:lang w:val="fr-FR"/>
        </w:rPr>
      </w:pPr>
      <w:r w:rsidRPr="004A36ED">
        <w:rPr>
          <w:bCs/>
          <w:lang w:val="fr-FR"/>
        </w:rPr>
        <w:t>Sur l’exploration statistique des simulations à base d’agents pour l’</w:t>
      </w:r>
      <w:proofErr w:type="spellStart"/>
      <w:r w:rsidRPr="004A36ED">
        <w:rPr>
          <w:bCs/>
          <w:lang w:val="fr-FR"/>
        </w:rPr>
        <w:t>agro-écologie</w:t>
      </w:r>
      <w:proofErr w:type="spellEnd"/>
      <w:r w:rsidRPr="004A36ED">
        <w:rPr>
          <w:bCs/>
          <w:lang w:val="fr-FR"/>
        </w:rPr>
        <w:t xml:space="preserve"> au Viêt Nam, Univ. Lille, Master II, Benjamin Pianet.</w:t>
      </w:r>
    </w:p>
    <w:p w14:paraId="590F0F1F" w14:textId="6C1B8015" w:rsidR="00AD0190" w:rsidRDefault="00427BD9" w:rsidP="00D35A47">
      <w:pPr>
        <w:pStyle w:val="Default"/>
        <w:numPr>
          <w:ilvl w:val="0"/>
          <w:numId w:val="28"/>
        </w:numPr>
        <w:jc w:val="both"/>
        <w:rPr>
          <w:bCs/>
          <w:lang w:val="fr-FR"/>
        </w:rPr>
      </w:pPr>
      <w:r w:rsidRPr="00E4487E">
        <w:rPr>
          <w:bCs/>
          <w:lang w:val="fr-FR"/>
        </w:rPr>
        <w:t>Sur l’</w:t>
      </w:r>
      <w:r w:rsidR="00E4487E" w:rsidRPr="00E4487E">
        <w:rPr>
          <w:bCs/>
          <w:lang w:val="fr-FR"/>
        </w:rPr>
        <w:t>optimisation bayésienne pour la découverte d’</w:t>
      </w:r>
      <w:proofErr w:type="spellStart"/>
      <w:r w:rsidR="00E4487E" w:rsidRPr="00E4487E">
        <w:rPr>
          <w:bCs/>
          <w:lang w:val="fr-FR"/>
        </w:rPr>
        <w:t>éco-matériaux</w:t>
      </w:r>
      <w:proofErr w:type="spellEnd"/>
      <w:r w:rsidR="00E4487E" w:rsidRPr="00E4487E">
        <w:rPr>
          <w:bCs/>
          <w:lang w:val="fr-FR"/>
        </w:rPr>
        <w:t xml:space="preserve"> pour les batteries</w:t>
      </w:r>
      <w:r w:rsidRPr="00E4487E">
        <w:rPr>
          <w:bCs/>
          <w:lang w:val="fr-FR"/>
        </w:rPr>
        <w:t xml:space="preserve">, </w:t>
      </w:r>
      <w:r w:rsidR="00E4487E">
        <w:rPr>
          <w:bCs/>
          <w:lang w:val="fr-FR"/>
        </w:rPr>
        <w:t xml:space="preserve">ISAE-SUPAERO, Master II, </w:t>
      </w:r>
      <w:r w:rsidR="00E4487E" w:rsidRPr="00E4487E">
        <w:rPr>
          <w:bCs/>
          <w:lang w:val="fr-FR"/>
        </w:rPr>
        <w:t>Rodrigo Cervantes-Salas</w:t>
      </w:r>
      <w:r w:rsidR="00E4487E">
        <w:rPr>
          <w:bCs/>
          <w:lang w:val="fr-FR"/>
        </w:rPr>
        <w:t>.</w:t>
      </w:r>
      <w:r w:rsidR="005216BE">
        <w:rPr>
          <w:bCs/>
          <w:lang w:val="fr-FR"/>
        </w:rPr>
        <w:t xml:space="preserve"> </w:t>
      </w:r>
      <w:r w:rsidR="005216BE" w:rsidRPr="005216BE">
        <w:rPr>
          <w:bCs/>
          <w:lang w:val="fr-FR"/>
        </w:rPr>
        <w:t>– Encadrant principal</w:t>
      </w:r>
    </w:p>
    <w:p w14:paraId="046ED067" w14:textId="77777777" w:rsidR="005216BE" w:rsidRPr="00E4487E" w:rsidRDefault="005216BE" w:rsidP="00833AA2">
      <w:pPr>
        <w:pStyle w:val="Default"/>
        <w:jc w:val="both"/>
        <w:rPr>
          <w:bCs/>
          <w:lang w:val="fr-FR"/>
        </w:rPr>
      </w:pPr>
    </w:p>
    <w:p w14:paraId="58D7A721" w14:textId="16F2C1E7" w:rsidR="00BF655E" w:rsidRPr="004700D5" w:rsidRDefault="004700D5" w:rsidP="005775B0">
      <w:pPr>
        <w:pStyle w:val="Default"/>
        <w:jc w:val="both"/>
        <w:rPr>
          <w:bCs/>
          <w:lang w:val="fr-FR"/>
        </w:rPr>
      </w:pPr>
      <w:r w:rsidRPr="004700D5">
        <w:rPr>
          <w:bCs/>
          <w:lang w:val="fr-FR"/>
        </w:rPr>
        <w:t>J</w:t>
      </w:r>
      <w:r w:rsidR="00F5527B">
        <w:rPr>
          <w:bCs/>
          <w:lang w:val="fr-FR"/>
        </w:rPr>
        <w:t>e travaille et publie également avec des doctorants que j’encadre de manière informelle :</w:t>
      </w:r>
    </w:p>
    <w:p w14:paraId="7B1E949C" w14:textId="6B4C4AE2" w:rsidR="004700D5" w:rsidRPr="004700D5" w:rsidRDefault="004700D5" w:rsidP="005775B0">
      <w:pPr>
        <w:pStyle w:val="Default"/>
        <w:numPr>
          <w:ilvl w:val="0"/>
          <w:numId w:val="28"/>
        </w:numPr>
        <w:jc w:val="both"/>
        <w:rPr>
          <w:bCs/>
          <w:lang w:val="fr-FR"/>
        </w:rPr>
      </w:pPr>
      <w:r w:rsidRPr="004700D5">
        <w:rPr>
          <w:bCs/>
        </w:rPr>
        <w:t xml:space="preserve">Jasper Bussemaker, PhD in Aerospace Engineering, TU Delft, Pays-Bas. </w:t>
      </w:r>
      <w:r w:rsidR="005B1866">
        <w:rPr>
          <w:bCs/>
          <w:lang w:val="fr-FR"/>
        </w:rPr>
        <w:t>En support en mathématiques et en IA, j’interviens peu dans l’encadrement en lui-même, me concentrant sur le plan des publications, l’aide à la rédaction et</w:t>
      </w:r>
      <w:r w:rsidRPr="004700D5">
        <w:rPr>
          <w:bCs/>
          <w:lang w:val="fr-FR"/>
        </w:rPr>
        <w:t xml:space="preserve"> les aspects mathématiques de sa thèse. </w:t>
      </w:r>
    </w:p>
    <w:p w14:paraId="5F381FB4" w14:textId="36BDEC1E" w:rsidR="004700D5" w:rsidRPr="004700D5" w:rsidRDefault="004700D5" w:rsidP="005775B0">
      <w:pPr>
        <w:pStyle w:val="Default"/>
        <w:numPr>
          <w:ilvl w:val="0"/>
          <w:numId w:val="28"/>
        </w:numPr>
        <w:jc w:val="both"/>
        <w:rPr>
          <w:bCs/>
          <w:lang w:val="fr-FR"/>
        </w:rPr>
      </w:pPr>
      <w:r w:rsidRPr="004700D5">
        <w:rPr>
          <w:bCs/>
        </w:rPr>
        <w:t xml:space="preserve">Edward Hallé-Hannan, PhD in Applied Mathematics and Artificial Intelligence, Polytechnique Montréal, Canada.  </w:t>
      </w:r>
      <w:r w:rsidRPr="004700D5">
        <w:rPr>
          <w:bCs/>
          <w:lang w:val="fr-FR"/>
        </w:rPr>
        <w:t xml:space="preserve">Encadrement assez poussé, j’échange régulièrement, nous avons un plan de publication </w:t>
      </w:r>
      <w:r w:rsidR="005B1866">
        <w:rPr>
          <w:bCs/>
          <w:lang w:val="fr-FR"/>
        </w:rPr>
        <w:t>clair</w:t>
      </w:r>
      <w:r w:rsidRPr="004700D5">
        <w:rPr>
          <w:bCs/>
          <w:lang w:val="fr-FR"/>
        </w:rPr>
        <w:t xml:space="preserve"> et j’interviens depuis qu’il est au Master sur l’encadrement des travaux. Cette thèse est issue d’une collaboration que j’ai mise en place lorsque j’étais au Canada en 2021. </w:t>
      </w:r>
    </w:p>
    <w:p w14:paraId="254306D3" w14:textId="47B5A14B" w:rsidR="00BF655E" w:rsidRDefault="004700D5" w:rsidP="005775B0">
      <w:pPr>
        <w:pStyle w:val="Default"/>
        <w:numPr>
          <w:ilvl w:val="0"/>
          <w:numId w:val="28"/>
        </w:numPr>
        <w:jc w:val="both"/>
        <w:rPr>
          <w:bCs/>
          <w:lang w:val="fr-FR"/>
        </w:rPr>
      </w:pPr>
      <w:r w:rsidRPr="004700D5">
        <w:rPr>
          <w:bCs/>
        </w:rPr>
        <w:t xml:space="preserve">James Mingzhi Shishua, PhD in Aerospace Engineering, HKUST &amp; University of </w:t>
      </w:r>
      <w:proofErr w:type="spellStart"/>
      <w:r w:rsidRPr="004700D5">
        <w:rPr>
          <w:bCs/>
        </w:rPr>
        <w:t>Shangaï</w:t>
      </w:r>
      <w:proofErr w:type="spellEnd"/>
      <w:r w:rsidRPr="004700D5">
        <w:rPr>
          <w:bCs/>
        </w:rPr>
        <w:t xml:space="preserve">, Chine. </w:t>
      </w:r>
      <w:r w:rsidR="005B1866">
        <w:rPr>
          <w:bCs/>
          <w:lang w:val="fr-FR"/>
        </w:rPr>
        <w:t>En support</w:t>
      </w:r>
      <w:r w:rsidRPr="004700D5">
        <w:rPr>
          <w:bCs/>
          <w:lang w:val="fr-FR"/>
        </w:rPr>
        <w:t xml:space="preserve"> en mathématiques et en IA, j’interviens peu dans l’encadrement en lui-même, me concentrant sur les aspects plus formels. </w:t>
      </w:r>
    </w:p>
    <w:p w14:paraId="21D7ED6D" w14:textId="0C71F0C7" w:rsidR="00CD2594" w:rsidRPr="005E3677" w:rsidRDefault="00CD2594" w:rsidP="005E3677">
      <w:pPr>
        <w:pStyle w:val="Default"/>
        <w:numPr>
          <w:ilvl w:val="0"/>
          <w:numId w:val="28"/>
        </w:numPr>
        <w:jc w:val="both"/>
        <w:rPr>
          <w:bCs/>
          <w:lang w:val="fr-FR"/>
        </w:rPr>
      </w:pPr>
      <w:r w:rsidRPr="005E3677">
        <w:rPr>
          <w:bCs/>
          <w:lang w:val="fr-FR"/>
        </w:rPr>
        <w:t>Clément Blanco-Volle</w:t>
      </w:r>
      <w:r w:rsidR="005E3677" w:rsidRPr="005E3677">
        <w:rPr>
          <w:bCs/>
          <w:lang w:val="fr-FR"/>
        </w:rPr>
        <w:t>, PhD in C</w:t>
      </w:r>
      <w:r w:rsidR="005E3677">
        <w:rPr>
          <w:bCs/>
          <w:lang w:val="fr-FR"/>
        </w:rPr>
        <w:t>omputer Science</w:t>
      </w:r>
      <w:r w:rsidR="005E3677" w:rsidRPr="004700D5">
        <w:rPr>
          <w:bCs/>
          <w:lang w:val="fr-FR"/>
        </w:rPr>
        <w:t>, j’interviens peu dans l’encadrement en lui-même, me concentrant sur les aspects plus formels</w:t>
      </w:r>
      <w:r w:rsidR="00F00E60">
        <w:rPr>
          <w:bCs/>
          <w:lang w:val="fr-FR"/>
        </w:rPr>
        <w:t xml:space="preserve"> autour de l’apprentissage en ligne à partir de systèmes à base d’agents</w:t>
      </w:r>
      <w:r w:rsidR="005E3677" w:rsidRPr="004700D5">
        <w:rPr>
          <w:bCs/>
          <w:lang w:val="fr-FR"/>
        </w:rPr>
        <w:t xml:space="preserve">. </w:t>
      </w:r>
    </w:p>
    <w:p w14:paraId="12BF9C33" w14:textId="3BE3FBDE" w:rsidR="00CD2594" w:rsidRPr="005E3677" w:rsidRDefault="00CD2594" w:rsidP="005E3677">
      <w:pPr>
        <w:pStyle w:val="Default"/>
        <w:numPr>
          <w:ilvl w:val="0"/>
          <w:numId w:val="28"/>
        </w:numPr>
        <w:jc w:val="both"/>
        <w:rPr>
          <w:bCs/>
          <w:lang w:val="fr-FR"/>
        </w:rPr>
      </w:pPr>
      <w:r>
        <w:rPr>
          <w:bCs/>
          <w:lang w:val="fr-FR"/>
        </w:rPr>
        <w:t>Jordan Levy</w:t>
      </w:r>
      <w:r w:rsidR="005E3677" w:rsidRPr="005E3677">
        <w:rPr>
          <w:bCs/>
          <w:lang w:val="fr-FR"/>
        </w:rPr>
        <w:t>, PhD in C</w:t>
      </w:r>
      <w:r w:rsidR="005E3677">
        <w:rPr>
          <w:bCs/>
          <w:lang w:val="fr-FR"/>
        </w:rPr>
        <w:t>omputer Science</w:t>
      </w:r>
      <w:r w:rsidR="005E3677" w:rsidRPr="004700D5">
        <w:rPr>
          <w:bCs/>
          <w:lang w:val="fr-FR"/>
        </w:rPr>
        <w:t xml:space="preserve">, j’interviens </w:t>
      </w:r>
      <w:r w:rsidR="00F00E60">
        <w:rPr>
          <w:bCs/>
          <w:lang w:val="fr-FR"/>
        </w:rPr>
        <w:t>d</w:t>
      </w:r>
      <w:r w:rsidR="005E3677" w:rsidRPr="004700D5">
        <w:rPr>
          <w:bCs/>
          <w:lang w:val="fr-FR"/>
        </w:rPr>
        <w:t xml:space="preserve">ans l’encadrement </w:t>
      </w:r>
      <w:r w:rsidR="00F00E60">
        <w:rPr>
          <w:bCs/>
          <w:lang w:val="fr-FR"/>
        </w:rPr>
        <w:t>et dans le développement de méthodes d’IA pour la détection d’anomalies en robotique.</w:t>
      </w:r>
    </w:p>
    <w:p w14:paraId="38FFE185" w14:textId="77777777" w:rsidR="00657336" w:rsidRDefault="00657336" w:rsidP="004F1847">
      <w:pPr>
        <w:pStyle w:val="Default"/>
        <w:jc w:val="both"/>
        <w:rPr>
          <w:bCs/>
          <w:lang w:val="fr-FR"/>
        </w:rPr>
      </w:pPr>
    </w:p>
    <w:p w14:paraId="0B18D2FC" w14:textId="023915B0" w:rsidR="00207213" w:rsidRPr="005775B0" w:rsidRDefault="005775B0" w:rsidP="00657336">
      <w:pPr>
        <w:pStyle w:val="Default"/>
        <w:jc w:val="both"/>
        <w:rPr>
          <w:bCs/>
          <w:lang w:val="fr-FR"/>
        </w:rPr>
      </w:pPr>
      <w:r>
        <w:rPr>
          <w:bCs/>
          <w:lang w:val="fr-FR"/>
        </w:rPr>
        <w:t>J’encadre</w:t>
      </w:r>
      <w:r w:rsidR="004F1847">
        <w:rPr>
          <w:bCs/>
          <w:lang w:val="fr-FR"/>
        </w:rPr>
        <w:t xml:space="preserve"> </w:t>
      </w:r>
      <w:r w:rsidR="00FA6DCF">
        <w:rPr>
          <w:bCs/>
          <w:lang w:val="fr-FR"/>
        </w:rPr>
        <w:t>officiellement deux doctorants</w:t>
      </w:r>
      <w:r>
        <w:rPr>
          <w:bCs/>
          <w:lang w:val="fr-FR"/>
        </w:rPr>
        <w:t xml:space="preserve"> en Informatique (ED MITT</w:t>
      </w:r>
      <w:r w:rsidR="00207213">
        <w:rPr>
          <w:bCs/>
          <w:lang w:val="fr-FR"/>
        </w:rPr>
        <w:t>).</w:t>
      </w:r>
    </w:p>
    <w:p w14:paraId="5728544F" w14:textId="12D3DCB7" w:rsidR="00E470A8" w:rsidRDefault="004C0561" w:rsidP="005775B0">
      <w:pPr>
        <w:pStyle w:val="Default"/>
        <w:numPr>
          <w:ilvl w:val="0"/>
          <w:numId w:val="28"/>
        </w:numPr>
        <w:jc w:val="both"/>
        <w:rPr>
          <w:bCs/>
          <w:lang w:val="fr-FR"/>
        </w:rPr>
      </w:pPr>
      <w:r w:rsidRPr="009F584A">
        <w:rPr>
          <w:bCs/>
        </w:rPr>
        <w:t>Gaston Plat</w:t>
      </w:r>
      <w:r w:rsidR="004700D5" w:rsidRPr="009F584A">
        <w:rPr>
          <w:bCs/>
        </w:rPr>
        <w:t>,</w:t>
      </w:r>
      <w:r w:rsidR="006B272D" w:rsidRPr="009F584A">
        <w:rPr>
          <w:bCs/>
        </w:rPr>
        <w:t xml:space="preserve"> PhD in Applied </w:t>
      </w:r>
      <w:proofErr w:type="spellStart"/>
      <w:r w:rsidR="006B272D" w:rsidRPr="009F584A">
        <w:rPr>
          <w:bCs/>
        </w:rPr>
        <w:t>Maths</w:t>
      </w:r>
      <w:proofErr w:type="spellEnd"/>
      <w:r w:rsidR="006B272D" w:rsidRPr="009F584A">
        <w:rPr>
          <w:bCs/>
        </w:rPr>
        <w:t>, ONERA/ISAE-</w:t>
      </w:r>
      <w:r w:rsidR="00A46CB6">
        <w:rPr>
          <w:bCs/>
        </w:rPr>
        <w:t>SUPAERO</w:t>
      </w:r>
      <w:r w:rsidR="006B272D" w:rsidRPr="009F584A">
        <w:rPr>
          <w:bCs/>
        </w:rPr>
        <w:t xml:space="preserve">, France.  </w:t>
      </w:r>
      <w:r w:rsidR="006B272D" w:rsidRPr="009F584A">
        <w:rPr>
          <w:bCs/>
          <w:lang w:val="fr-FR"/>
        </w:rPr>
        <w:t xml:space="preserve">Un projet sur lequel j’ai obtenu une bourse doctorale, je suis </w:t>
      </w:r>
      <w:r w:rsidR="00BF655E" w:rsidRPr="009F584A">
        <w:rPr>
          <w:bCs/>
          <w:lang w:val="fr-FR"/>
        </w:rPr>
        <w:t>encadrant</w:t>
      </w:r>
      <w:r w:rsidR="00BF655E">
        <w:rPr>
          <w:bCs/>
          <w:lang w:val="fr-FR"/>
        </w:rPr>
        <w:t xml:space="preserve"> officiel</w:t>
      </w:r>
      <w:r w:rsidR="00BF655E" w:rsidRPr="009F584A">
        <w:rPr>
          <w:bCs/>
          <w:lang w:val="fr-FR"/>
        </w:rPr>
        <w:t>,</w:t>
      </w:r>
      <w:r w:rsidR="009F584A" w:rsidRPr="009F584A">
        <w:rPr>
          <w:bCs/>
          <w:lang w:val="fr-FR"/>
        </w:rPr>
        <w:t xml:space="preserve"> j’ai rédigé l’offre de thèse </w:t>
      </w:r>
      <w:r w:rsidR="00655C98" w:rsidRPr="009F584A">
        <w:rPr>
          <w:bCs/>
          <w:lang w:val="fr-FR"/>
        </w:rPr>
        <w:t>et fait</w:t>
      </w:r>
      <w:r w:rsidR="006B272D" w:rsidRPr="009F584A">
        <w:rPr>
          <w:bCs/>
          <w:lang w:val="fr-FR"/>
        </w:rPr>
        <w:t xml:space="preserve"> passer </w:t>
      </w:r>
      <w:r w:rsidR="009F584A" w:rsidRPr="009F584A">
        <w:rPr>
          <w:bCs/>
          <w:lang w:val="fr-FR"/>
        </w:rPr>
        <w:t>le</w:t>
      </w:r>
      <w:r w:rsidR="006B272D" w:rsidRPr="009F584A">
        <w:rPr>
          <w:bCs/>
          <w:lang w:val="fr-FR"/>
        </w:rPr>
        <w:t xml:space="preserve">s </w:t>
      </w:r>
      <w:r w:rsidR="009F584A">
        <w:rPr>
          <w:bCs/>
          <w:lang w:val="fr-FR"/>
        </w:rPr>
        <w:t>entretiens d’embauche.</w:t>
      </w:r>
    </w:p>
    <w:p w14:paraId="783978CE" w14:textId="7A5D17B0" w:rsidR="00207213" w:rsidRPr="00207213" w:rsidRDefault="00207213" w:rsidP="00207213">
      <w:pPr>
        <w:pStyle w:val="Default"/>
        <w:numPr>
          <w:ilvl w:val="0"/>
          <w:numId w:val="28"/>
        </w:numPr>
        <w:jc w:val="both"/>
        <w:rPr>
          <w:bCs/>
          <w:lang w:val="fr-FR"/>
        </w:rPr>
      </w:pPr>
      <w:proofErr w:type="spellStart"/>
      <w:r w:rsidRPr="00207213">
        <w:rPr>
          <w:bCs/>
          <w:lang w:val="fr-FR"/>
        </w:rPr>
        <w:lastRenderedPageBreak/>
        <w:t>Restu</w:t>
      </w:r>
      <w:proofErr w:type="spellEnd"/>
      <w:r w:rsidRPr="00207213">
        <w:rPr>
          <w:bCs/>
          <w:lang w:val="fr-FR"/>
        </w:rPr>
        <w:t xml:space="preserve"> Ananda Putra, PhD in Computer Science, IRIT/</w:t>
      </w:r>
      <w:proofErr w:type="spellStart"/>
      <w:r w:rsidRPr="00207213">
        <w:rPr>
          <w:bCs/>
          <w:lang w:val="fr-FR"/>
        </w:rPr>
        <w:t>UTCapitole</w:t>
      </w:r>
      <w:proofErr w:type="spellEnd"/>
      <w:r w:rsidRPr="00207213">
        <w:rPr>
          <w:bCs/>
          <w:lang w:val="fr-FR"/>
        </w:rPr>
        <w:t>/</w:t>
      </w:r>
      <w:proofErr w:type="spellStart"/>
      <w:r w:rsidRPr="00207213">
        <w:rPr>
          <w:bCs/>
          <w:lang w:val="fr-FR"/>
        </w:rPr>
        <w:t>ITBandung</w:t>
      </w:r>
      <w:proofErr w:type="spellEnd"/>
      <w:r w:rsidRPr="00207213">
        <w:rPr>
          <w:bCs/>
          <w:lang w:val="fr-FR"/>
        </w:rPr>
        <w:t xml:space="preserve">, Toulouse, France &amp; Bandung, </w:t>
      </w:r>
      <w:r w:rsidR="00FE3567" w:rsidRPr="00207213">
        <w:rPr>
          <w:bCs/>
          <w:lang w:val="fr-FR"/>
        </w:rPr>
        <w:t>Indonésie</w:t>
      </w:r>
      <w:r w:rsidRPr="00207213">
        <w:rPr>
          <w:bCs/>
          <w:lang w:val="fr-FR"/>
        </w:rPr>
        <w:t xml:space="preserve">.  </w:t>
      </w:r>
      <w:r w:rsidRPr="009F584A">
        <w:rPr>
          <w:bCs/>
          <w:lang w:val="fr-FR"/>
        </w:rPr>
        <w:t>Un projet sur lequel j’ai obtenu une bourse doctorale, je suis encadrant</w:t>
      </w:r>
      <w:r>
        <w:rPr>
          <w:bCs/>
          <w:lang w:val="fr-FR"/>
        </w:rPr>
        <w:t xml:space="preserve"> officiel</w:t>
      </w:r>
      <w:r w:rsidRPr="009F584A">
        <w:rPr>
          <w:bCs/>
          <w:lang w:val="fr-FR"/>
        </w:rPr>
        <w:t>, j’ai rédigé l’offre de thèse</w:t>
      </w:r>
      <w:r>
        <w:rPr>
          <w:bCs/>
          <w:lang w:val="fr-FR"/>
        </w:rPr>
        <w:t xml:space="preserve"> et </w:t>
      </w:r>
      <w:r w:rsidR="0016191E">
        <w:rPr>
          <w:bCs/>
          <w:lang w:val="fr-FR"/>
        </w:rPr>
        <w:t>initié</w:t>
      </w:r>
      <w:r>
        <w:rPr>
          <w:bCs/>
          <w:lang w:val="fr-FR"/>
        </w:rPr>
        <w:t xml:space="preserve"> la collaboration entre le LPDP, l’IFI et le CNRS.</w:t>
      </w:r>
    </w:p>
    <w:p w14:paraId="0B1DF6C0" w14:textId="77777777" w:rsidR="009F584A" w:rsidRPr="009F584A" w:rsidRDefault="009F584A" w:rsidP="005775B0">
      <w:pPr>
        <w:pStyle w:val="Default"/>
        <w:ind w:left="1080"/>
        <w:jc w:val="both"/>
        <w:rPr>
          <w:bCs/>
          <w:lang w:val="fr-FR"/>
        </w:rPr>
      </w:pPr>
    </w:p>
    <w:p w14:paraId="779F9721" w14:textId="18E653AE" w:rsidR="00F11AE9" w:rsidRDefault="00E470A8" w:rsidP="005775B0">
      <w:pPr>
        <w:pStyle w:val="Default"/>
        <w:jc w:val="both"/>
        <w:rPr>
          <w:bCs/>
          <w:lang w:val="fr-FR"/>
        </w:rPr>
      </w:pPr>
      <w:r w:rsidRPr="004700D5">
        <w:rPr>
          <w:bCs/>
          <w:lang w:val="fr-FR"/>
        </w:rPr>
        <w:t>J’ai</w:t>
      </w:r>
      <w:r>
        <w:rPr>
          <w:bCs/>
          <w:lang w:val="fr-FR"/>
        </w:rPr>
        <w:t xml:space="preserve"> </w:t>
      </w:r>
      <w:r w:rsidR="008E0568">
        <w:rPr>
          <w:bCs/>
          <w:lang w:val="fr-FR"/>
        </w:rPr>
        <w:t xml:space="preserve">également </w:t>
      </w:r>
      <w:proofErr w:type="spellStart"/>
      <w:r>
        <w:rPr>
          <w:bCs/>
          <w:lang w:val="fr-FR"/>
        </w:rPr>
        <w:t>reviewé</w:t>
      </w:r>
      <w:proofErr w:type="spellEnd"/>
      <w:r w:rsidR="00F11AE9">
        <w:rPr>
          <w:bCs/>
          <w:lang w:val="fr-FR"/>
        </w:rPr>
        <w:t xml:space="preserve"> des articles pour les revues</w:t>
      </w:r>
      <w:r w:rsidR="00474394">
        <w:rPr>
          <w:bCs/>
          <w:lang w:val="fr-FR"/>
        </w:rPr>
        <w:t xml:space="preserve"> et conférences</w:t>
      </w:r>
      <w:r w:rsidR="00F11AE9">
        <w:rPr>
          <w:bCs/>
          <w:lang w:val="fr-FR"/>
        </w:rPr>
        <w:t xml:space="preserve"> suivantes :</w:t>
      </w:r>
    </w:p>
    <w:p w14:paraId="28D56F59" w14:textId="77777777" w:rsidR="008328D4" w:rsidRPr="00804472" w:rsidRDefault="008328D4" w:rsidP="008328D4">
      <w:pPr>
        <w:pStyle w:val="Default"/>
        <w:jc w:val="both"/>
        <w:rPr>
          <w:lang w:val="fr-FR"/>
        </w:rPr>
      </w:pPr>
    </w:p>
    <w:p w14:paraId="5540C78A" w14:textId="77777777" w:rsidR="008328D4" w:rsidRPr="00804472" w:rsidRDefault="008328D4" w:rsidP="008328D4">
      <w:pPr>
        <w:pStyle w:val="Default"/>
        <w:jc w:val="both"/>
        <w:rPr>
          <w:lang w:val="fr-FR"/>
        </w:rPr>
        <w:sectPr w:rsidR="008328D4" w:rsidRPr="00804472" w:rsidSect="00BE1F2E">
          <w:headerReference w:type="even" r:id="rId10"/>
          <w:footerReference w:type="default" r:id="rId11"/>
          <w:headerReference w:type="first" r:id="rId12"/>
          <w:pgSz w:w="11907" w:h="16840" w:code="9"/>
          <w:pgMar w:top="426" w:right="851" w:bottom="737" w:left="1134" w:header="737" w:footer="454" w:gutter="0"/>
          <w:cols w:space="720"/>
          <w:docGrid w:linePitch="299"/>
        </w:sectPr>
      </w:pPr>
    </w:p>
    <w:p w14:paraId="463A0828" w14:textId="2C82B73F" w:rsidR="00E470A8" w:rsidRDefault="00843434" w:rsidP="005775B0">
      <w:pPr>
        <w:pStyle w:val="Default"/>
        <w:numPr>
          <w:ilvl w:val="0"/>
          <w:numId w:val="28"/>
        </w:numPr>
        <w:jc w:val="both"/>
        <w:rPr>
          <w:lang w:val="en-GB"/>
        </w:rPr>
      </w:pPr>
      <w:r w:rsidRPr="00843434">
        <w:rPr>
          <w:lang w:val="en-GB"/>
        </w:rPr>
        <w:t xml:space="preserve">The Journal of </w:t>
      </w:r>
      <w:proofErr w:type="gramStart"/>
      <w:r w:rsidRPr="00843434">
        <w:rPr>
          <w:lang w:val="en-GB"/>
        </w:rPr>
        <w:t>Supercomputing</w:t>
      </w:r>
      <w:r>
        <w:rPr>
          <w:lang w:val="en-GB"/>
        </w:rPr>
        <w:t xml:space="preserve"> :</w:t>
      </w:r>
      <w:proofErr w:type="gramEnd"/>
      <w:r w:rsidR="005346B3">
        <w:rPr>
          <w:lang w:val="en-GB"/>
        </w:rPr>
        <w:t xml:space="preserve"> 2</w:t>
      </w:r>
    </w:p>
    <w:p w14:paraId="715AF873" w14:textId="79BC50F8" w:rsidR="00843434" w:rsidRDefault="00F11AE9" w:rsidP="005775B0">
      <w:pPr>
        <w:pStyle w:val="Default"/>
        <w:numPr>
          <w:ilvl w:val="0"/>
          <w:numId w:val="28"/>
        </w:numPr>
        <w:jc w:val="both"/>
        <w:rPr>
          <w:lang w:val="en-GB"/>
        </w:rPr>
      </w:pPr>
      <w:r>
        <w:rPr>
          <w:lang w:val="en-GB"/>
        </w:rPr>
        <w:t xml:space="preserve">Nature </w:t>
      </w:r>
      <w:r w:rsidR="00843434">
        <w:rPr>
          <w:lang w:val="en-GB"/>
        </w:rPr>
        <w:t xml:space="preserve">Scientific </w:t>
      </w:r>
      <w:proofErr w:type="gramStart"/>
      <w:r w:rsidR="00843434">
        <w:rPr>
          <w:lang w:val="en-GB"/>
        </w:rPr>
        <w:t>Reports :</w:t>
      </w:r>
      <w:proofErr w:type="gramEnd"/>
      <w:r w:rsidR="00C70D7E">
        <w:rPr>
          <w:lang w:val="en-GB"/>
        </w:rPr>
        <w:t xml:space="preserve"> </w:t>
      </w:r>
      <w:r w:rsidR="00FC3894">
        <w:rPr>
          <w:lang w:val="en-GB"/>
        </w:rPr>
        <w:t>5</w:t>
      </w:r>
    </w:p>
    <w:p w14:paraId="4C9E1C88" w14:textId="1D0E670B" w:rsidR="00843434" w:rsidRDefault="00F11AE9" w:rsidP="005775B0">
      <w:pPr>
        <w:pStyle w:val="Default"/>
        <w:numPr>
          <w:ilvl w:val="0"/>
          <w:numId w:val="28"/>
        </w:numPr>
        <w:jc w:val="both"/>
        <w:rPr>
          <w:lang w:val="en-GB"/>
        </w:rPr>
      </w:pPr>
      <w:r>
        <w:rPr>
          <w:lang w:val="en-GB"/>
        </w:rPr>
        <w:t>Computational</w:t>
      </w:r>
      <w:r w:rsidRPr="00F11AE9">
        <w:rPr>
          <w:lang w:val="en-GB"/>
        </w:rPr>
        <w:t xml:space="preserve"> Optimization and </w:t>
      </w:r>
      <w:proofErr w:type="spellStart"/>
      <w:r w:rsidRPr="00F11AE9">
        <w:rPr>
          <w:lang w:val="en-GB"/>
        </w:rPr>
        <w:t>A</w:t>
      </w:r>
      <w:r w:rsidR="000C51E3">
        <w:rPr>
          <w:lang w:val="en-GB"/>
        </w:rPr>
        <w:t>P</w:t>
      </w:r>
      <w:r w:rsidRPr="00F11AE9">
        <w:rPr>
          <w:lang w:val="en-GB"/>
        </w:rPr>
        <w:t>plications</w:t>
      </w:r>
      <w:proofErr w:type="spellEnd"/>
      <w:r w:rsidR="00843434">
        <w:rPr>
          <w:lang w:val="en-GB"/>
        </w:rPr>
        <w:t xml:space="preserve">: </w:t>
      </w:r>
      <w:r w:rsidR="0008334E">
        <w:rPr>
          <w:lang w:val="en-GB"/>
        </w:rPr>
        <w:t>4</w:t>
      </w:r>
    </w:p>
    <w:p w14:paraId="4F83B820" w14:textId="57FCE869" w:rsidR="00AF4DBB" w:rsidRDefault="00AF4DBB" w:rsidP="005775B0">
      <w:pPr>
        <w:pStyle w:val="Default"/>
        <w:numPr>
          <w:ilvl w:val="0"/>
          <w:numId w:val="28"/>
        </w:numPr>
        <w:jc w:val="both"/>
        <w:rPr>
          <w:lang w:val="en-GB"/>
        </w:rPr>
      </w:pPr>
      <w:r>
        <w:rPr>
          <w:lang w:val="en-GB"/>
        </w:rPr>
        <w:t xml:space="preserve">Journal of Computational </w:t>
      </w:r>
      <w:proofErr w:type="gramStart"/>
      <w:r>
        <w:rPr>
          <w:lang w:val="en-GB"/>
        </w:rPr>
        <w:t>Science :</w:t>
      </w:r>
      <w:proofErr w:type="gramEnd"/>
      <w:r>
        <w:rPr>
          <w:lang w:val="en-GB"/>
        </w:rPr>
        <w:t xml:space="preserve"> </w:t>
      </w:r>
      <w:r w:rsidR="00BD3904">
        <w:rPr>
          <w:lang w:val="en-GB"/>
        </w:rPr>
        <w:t>3</w:t>
      </w:r>
    </w:p>
    <w:p w14:paraId="77BBA1FD" w14:textId="2C6213FE" w:rsidR="00843434" w:rsidRDefault="00843434" w:rsidP="005775B0">
      <w:pPr>
        <w:pStyle w:val="Default"/>
        <w:numPr>
          <w:ilvl w:val="0"/>
          <w:numId w:val="28"/>
        </w:numPr>
        <w:jc w:val="both"/>
        <w:rPr>
          <w:lang w:val="en-GB"/>
        </w:rPr>
      </w:pPr>
      <w:r>
        <w:rPr>
          <w:lang w:val="en-GB"/>
        </w:rPr>
        <w:t xml:space="preserve">Optics </w:t>
      </w:r>
      <w:proofErr w:type="gramStart"/>
      <w:r>
        <w:rPr>
          <w:lang w:val="en-GB"/>
        </w:rPr>
        <w:t>Letter :</w:t>
      </w:r>
      <w:proofErr w:type="gramEnd"/>
      <w:r>
        <w:rPr>
          <w:lang w:val="en-GB"/>
        </w:rPr>
        <w:t xml:space="preserve"> 1</w:t>
      </w:r>
    </w:p>
    <w:p w14:paraId="774A485E" w14:textId="06CF5172" w:rsidR="00843434" w:rsidRDefault="00F11AE9" w:rsidP="005775B0">
      <w:pPr>
        <w:pStyle w:val="Default"/>
        <w:numPr>
          <w:ilvl w:val="0"/>
          <w:numId w:val="28"/>
        </w:numPr>
        <w:jc w:val="both"/>
        <w:rPr>
          <w:lang w:val="en-GB"/>
        </w:rPr>
      </w:pPr>
      <w:r>
        <w:rPr>
          <w:lang w:val="en-GB"/>
        </w:rPr>
        <w:t xml:space="preserve">Structural and Multidisciplinary </w:t>
      </w:r>
      <w:proofErr w:type="gramStart"/>
      <w:r>
        <w:rPr>
          <w:lang w:val="en-GB"/>
        </w:rPr>
        <w:t>Optimization</w:t>
      </w:r>
      <w:r w:rsidR="00843434">
        <w:rPr>
          <w:lang w:val="en-GB"/>
        </w:rPr>
        <w:t xml:space="preserve"> :</w:t>
      </w:r>
      <w:proofErr w:type="gramEnd"/>
      <w:r w:rsidR="00843434">
        <w:rPr>
          <w:lang w:val="en-GB"/>
        </w:rPr>
        <w:t xml:space="preserve"> </w:t>
      </w:r>
      <w:r w:rsidR="00015A7F">
        <w:rPr>
          <w:lang w:val="en-GB"/>
        </w:rPr>
        <w:t>2</w:t>
      </w:r>
    </w:p>
    <w:p w14:paraId="57671847" w14:textId="75683FC7" w:rsidR="00FA294A" w:rsidRDefault="00FA294A" w:rsidP="005775B0">
      <w:pPr>
        <w:pStyle w:val="Default"/>
        <w:numPr>
          <w:ilvl w:val="0"/>
          <w:numId w:val="28"/>
        </w:numPr>
        <w:jc w:val="both"/>
        <w:rPr>
          <w:lang w:val="en-GB"/>
        </w:rPr>
      </w:pPr>
      <w:r>
        <w:rPr>
          <w:lang w:val="en-GB"/>
        </w:rPr>
        <w:t xml:space="preserve">Optimization and </w:t>
      </w:r>
      <w:proofErr w:type="gramStart"/>
      <w:r>
        <w:rPr>
          <w:lang w:val="en-GB"/>
        </w:rPr>
        <w:t>Engineering :</w:t>
      </w:r>
      <w:proofErr w:type="gramEnd"/>
      <w:r>
        <w:rPr>
          <w:lang w:val="en-GB"/>
        </w:rPr>
        <w:t xml:space="preserve"> 1</w:t>
      </w:r>
    </w:p>
    <w:p w14:paraId="2A912CB7" w14:textId="70EAA8C0" w:rsidR="00E470A8" w:rsidRDefault="0032039A" w:rsidP="005775B0">
      <w:pPr>
        <w:pStyle w:val="Default"/>
        <w:numPr>
          <w:ilvl w:val="0"/>
          <w:numId w:val="28"/>
        </w:numPr>
        <w:jc w:val="both"/>
      </w:pPr>
      <w:proofErr w:type="gramStart"/>
      <w:r>
        <w:t>Neurocomputing :</w:t>
      </w:r>
      <w:proofErr w:type="gramEnd"/>
      <w:r>
        <w:t xml:space="preserve"> 1</w:t>
      </w:r>
    </w:p>
    <w:p w14:paraId="21E515BF" w14:textId="611EFCD0" w:rsidR="001C4441" w:rsidRDefault="001C4441" w:rsidP="005775B0">
      <w:pPr>
        <w:pStyle w:val="Default"/>
        <w:numPr>
          <w:ilvl w:val="0"/>
          <w:numId w:val="28"/>
        </w:numPr>
        <w:jc w:val="both"/>
      </w:pPr>
      <w:proofErr w:type="gramStart"/>
      <w:r>
        <w:t>Sensors :</w:t>
      </w:r>
      <w:proofErr w:type="gramEnd"/>
      <w:r>
        <w:t xml:space="preserve"> 1</w:t>
      </w:r>
    </w:p>
    <w:p w14:paraId="0404C086" w14:textId="06242FA5" w:rsidR="004341F2" w:rsidRDefault="00474394" w:rsidP="004E1D8D">
      <w:pPr>
        <w:pStyle w:val="Default"/>
        <w:numPr>
          <w:ilvl w:val="0"/>
          <w:numId w:val="28"/>
        </w:numPr>
        <w:jc w:val="both"/>
      </w:pPr>
      <w:proofErr w:type="gramStart"/>
      <w:r>
        <w:t>JFSMA :</w:t>
      </w:r>
      <w:proofErr w:type="gramEnd"/>
      <w:r>
        <w:t xml:space="preserve"> </w:t>
      </w:r>
      <w:r w:rsidR="00136340">
        <w:t>1</w:t>
      </w:r>
    </w:p>
    <w:p w14:paraId="397A42DD" w14:textId="047618F5" w:rsidR="00474394" w:rsidRDefault="00474394" w:rsidP="005775B0">
      <w:pPr>
        <w:pStyle w:val="Default"/>
        <w:numPr>
          <w:ilvl w:val="0"/>
          <w:numId w:val="28"/>
        </w:numPr>
        <w:jc w:val="both"/>
      </w:pPr>
      <w:proofErr w:type="gramStart"/>
      <w:r>
        <w:t>PRIMA :</w:t>
      </w:r>
      <w:proofErr w:type="gramEnd"/>
      <w:r>
        <w:t xml:space="preserve"> 2</w:t>
      </w:r>
    </w:p>
    <w:p w14:paraId="7A938689" w14:textId="77777777" w:rsidR="00436FB1" w:rsidRDefault="00436FB1" w:rsidP="00436FB1">
      <w:pPr>
        <w:pStyle w:val="Default"/>
        <w:ind w:left="1080"/>
        <w:jc w:val="both"/>
      </w:pPr>
    </w:p>
    <w:p w14:paraId="6C731800" w14:textId="47B33214" w:rsidR="00474394" w:rsidRDefault="00474394" w:rsidP="005775B0">
      <w:pPr>
        <w:pStyle w:val="Default"/>
        <w:numPr>
          <w:ilvl w:val="0"/>
          <w:numId w:val="28"/>
        </w:numPr>
        <w:jc w:val="both"/>
      </w:pPr>
      <w:proofErr w:type="gramStart"/>
      <w:r>
        <w:t>PAAMS :</w:t>
      </w:r>
      <w:proofErr w:type="gramEnd"/>
      <w:r>
        <w:t xml:space="preserve"> </w:t>
      </w:r>
      <w:r w:rsidR="00A917CC">
        <w:t>3</w:t>
      </w:r>
    </w:p>
    <w:p w14:paraId="0755E965" w14:textId="3076A10F" w:rsidR="006D41B3" w:rsidRDefault="00F961CA" w:rsidP="005775B0">
      <w:pPr>
        <w:pStyle w:val="Default"/>
        <w:numPr>
          <w:ilvl w:val="0"/>
          <w:numId w:val="28"/>
        </w:numPr>
        <w:jc w:val="both"/>
      </w:pPr>
      <w:proofErr w:type="gramStart"/>
      <w:r>
        <w:t>AAMAS :</w:t>
      </w:r>
      <w:proofErr w:type="gramEnd"/>
      <w:r>
        <w:t xml:space="preserve"> 1</w:t>
      </w:r>
    </w:p>
    <w:p w14:paraId="5AAFC0A1" w14:textId="581B9142" w:rsidR="005E4ADE" w:rsidRDefault="005E4ADE" w:rsidP="005775B0">
      <w:pPr>
        <w:pStyle w:val="Default"/>
        <w:numPr>
          <w:ilvl w:val="0"/>
          <w:numId w:val="28"/>
        </w:numPr>
        <w:jc w:val="both"/>
      </w:pPr>
      <w:proofErr w:type="gramStart"/>
      <w:r>
        <w:t>RCIS :</w:t>
      </w:r>
      <w:proofErr w:type="gramEnd"/>
      <w:r>
        <w:t xml:space="preserve"> 3</w:t>
      </w:r>
    </w:p>
    <w:p w14:paraId="6B91943D" w14:textId="7EC25C22" w:rsidR="0056251F" w:rsidRDefault="0056251F" w:rsidP="005775B0">
      <w:pPr>
        <w:pStyle w:val="Default"/>
        <w:numPr>
          <w:ilvl w:val="0"/>
          <w:numId w:val="28"/>
        </w:numPr>
        <w:jc w:val="both"/>
      </w:pPr>
      <w:r>
        <w:t>MABS</w:t>
      </w:r>
      <w:r w:rsidR="00E0201B">
        <w:t xml:space="preserve"> :1</w:t>
      </w:r>
    </w:p>
    <w:p w14:paraId="391D9181" w14:textId="3B19D350" w:rsidR="0094049C" w:rsidRDefault="0094049C" w:rsidP="005775B0">
      <w:pPr>
        <w:pStyle w:val="Default"/>
        <w:numPr>
          <w:ilvl w:val="0"/>
          <w:numId w:val="28"/>
        </w:numPr>
        <w:jc w:val="both"/>
      </w:pPr>
      <w:r>
        <w:t xml:space="preserve">Journal of Global </w:t>
      </w:r>
      <w:proofErr w:type="gramStart"/>
      <w:r>
        <w:t>Optimization :</w:t>
      </w:r>
      <w:proofErr w:type="gramEnd"/>
      <w:r>
        <w:t xml:space="preserve"> 1</w:t>
      </w:r>
    </w:p>
    <w:p w14:paraId="060A0F7C" w14:textId="7802E4E7" w:rsidR="0094049C" w:rsidRDefault="0094049C" w:rsidP="005775B0">
      <w:pPr>
        <w:pStyle w:val="Default"/>
        <w:numPr>
          <w:ilvl w:val="0"/>
          <w:numId w:val="28"/>
        </w:numPr>
        <w:jc w:val="both"/>
      </w:pPr>
      <w:r>
        <w:t xml:space="preserve">Machine Learning and Knowledge </w:t>
      </w:r>
      <w:proofErr w:type="gramStart"/>
      <w:r>
        <w:t>Extraction :</w:t>
      </w:r>
      <w:proofErr w:type="gramEnd"/>
      <w:r>
        <w:t xml:space="preserve"> 1</w:t>
      </w:r>
    </w:p>
    <w:p w14:paraId="6B59FF6C" w14:textId="26D12807" w:rsidR="00470E4A" w:rsidRDefault="00470E4A" w:rsidP="005775B0">
      <w:pPr>
        <w:pStyle w:val="Default"/>
        <w:numPr>
          <w:ilvl w:val="0"/>
          <w:numId w:val="28"/>
        </w:numPr>
        <w:jc w:val="both"/>
      </w:pPr>
      <w:proofErr w:type="gramStart"/>
      <w:r w:rsidRPr="00470E4A">
        <w:t>RJCIA :</w:t>
      </w:r>
      <w:proofErr w:type="gramEnd"/>
      <w:r w:rsidRPr="00470E4A">
        <w:t xml:space="preserve"> </w:t>
      </w:r>
      <w:r w:rsidR="00A14B21">
        <w:t>5</w:t>
      </w:r>
    </w:p>
    <w:p w14:paraId="5234DFB0" w14:textId="1F69B087" w:rsidR="00301F06" w:rsidRDefault="00301F06" w:rsidP="005775B0">
      <w:pPr>
        <w:pStyle w:val="Default"/>
        <w:numPr>
          <w:ilvl w:val="0"/>
          <w:numId w:val="28"/>
        </w:numPr>
        <w:jc w:val="both"/>
      </w:pPr>
      <w:r>
        <w:t>INFORMS Journal of Computing: 1</w:t>
      </w:r>
    </w:p>
    <w:p w14:paraId="5B9B1ECC" w14:textId="3BAB11AD" w:rsidR="004341F2" w:rsidRDefault="004341F2" w:rsidP="005775B0">
      <w:pPr>
        <w:pStyle w:val="Default"/>
        <w:numPr>
          <w:ilvl w:val="0"/>
          <w:numId w:val="28"/>
        </w:numPr>
        <w:jc w:val="both"/>
      </w:pPr>
      <w:r>
        <w:t>Complexities :1</w:t>
      </w:r>
    </w:p>
    <w:p w14:paraId="0CACA20E" w14:textId="59FB460D" w:rsidR="004341F2" w:rsidRDefault="004341F2" w:rsidP="005775B0">
      <w:pPr>
        <w:pStyle w:val="Default"/>
        <w:numPr>
          <w:ilvl w:val="0"/>
          <w:numId w:val="28"/>
        </w:numPr>
        <w:jc w:val="both"/>
      </w:pPr>
      <w:r>
        <w:t xml:space="preserve">Discover Applied </w:t>
      </w:r>
      <w:proofErr w:type="gramStart"/>
      <w:r>
        <w:t>Sciences :</w:t>
      </w:r>
      <w:proofErr w:type="gramEnd"/>
      <w:r>
        <w:t xml:space="preserve"> 1</w:t>
      </w:r>
    </w:p>
    <w:p w14:paraId="03EB9E5E" w14:textId="6E70BBCB" w:rsidR="000364B6" w:rsidRDefault="000364B6" w:rsidP="005775B0">
      <w:pPr>
        <w:pStyle w:val="Default"/>
        <w:numPr>
          <w:ilvl w:val="0"/>
          <w:numId w:val="28"/>
        </w:numPr>
        <w:jc w:val="both"/>
      </w:pPr>
      <w:proofErr w:type="gramStart"/>
      <w:r>
        <w:t>WISE :</w:t>
      </w:r>
      <w:proofErr w:type="gramEnd"/>
      <w:r>
        <w:t xml:space="preserve"> 3</w:t>
      </w:r>
    </w:p>
    <w:p w14:paraId="7C9339FD" w14:textId="4D01E71B" w:rsidR="00F10E36" w:rsidRDefault="00F10E36" w:rsidP="005775B0">
      <w:pPr>
        <w:pStyle w:val="Default"/>
        <w:numPr>
          <w:ilvl w:val="0"/>
          <w:numId w:val="28"/>
        </w:numPr>
        <w:jc w:val="both"/>
      </w:pPr>
      <w:proofErr w:type="gramStart"/>
      <w:r>
        <w:t>AAMAS :</w:t>
      </w:r>
      <w:proofErr w:type="gramEnd"/>
      <w:r>
        <w:t xml:space="preserve"> 5</w:t>
      </w:r>
    </w:p>
    <w:p w14:paraId="7BC0773C" w14:textId="77777777" w:rsidR="00804472" w:rsidRDefault="00804472" w:rsidP="00804472">
      <w:pPr>
        <w:pStyle w:val="Default"/>
        <w:jc w:val="both"/>
      </w:pPr>
    </w:p>
    <w:p w14:paraId="64860E30" w14:textId="77777777" w:rsidR="00265155" w:rsidRPr="0094049C" w:rsidRDefault="00265155" w:rsidP="00804472">
      <w:pPr>
        <w:pStyle w:val="Default"/>
        <w:jc w:val="both"/>
        <w:sectPr w:rsidR="00265155" w:rsidRPr="0094049C" w:rsidSect="00194D45">
          <w:type w:val="continuous"/>
          <w:pgSz w:w="11907" w:h="16840" w:code="9"/>
          <w:pgMar w:top="426" w:right="851" w:bottom="737" w:left="1134" w:header="737" w:footer="454" w:gutter="0"/>
          <w:cols w:num="2" w:space="720"/>
          <w:docGrid w:linePitch="299"/>
        </w:sectPr>
      </w:pPr>
    </w:p>
    <w:p w14:paraId="7FD5458F" w14:textId="77777777" w:rsidR="0072153C" w:rsidRPr="00470E4A" w:rsidRDefault="0072153C" w:rsidP="00804472">
      <w:pPr>
        <w:pStyle w:val="Default"/>
        <w:jc w:val="both"/>
      </w:pPr>
    </w:p>
    <w:p w14:paraId="4196BCA9" w14:textId="26BB7070" w:rsidR="00804472" w:rsidRDefault="00804472" w:rsidP="00804472">
      <w:pPr>
        <w:pStyle w:val="Default"/>
        <w:jc w:val="both"/>
        <w:rPr>
          <w:lang w:val="fr-FR"/>
        </w:rPr>
      </w:pPr>
      <w:r w:rsidRPr="00804472">
        <w:rPr>
          <w:lang w:val="fr-FR"/>
        </w:rPr>
        <w:t>Je suis membre du comité d</w:t>
      </w:r>
      <w:r>
        <w:rPr>
          <w:lang w:val="fr-FR"/>
        </w:rPr>
        <w:t>e</w:t>
      </w:r>
      <w:r w:rsidR="00265155">
        <w:rPr>
          <w:lang w:val="fr-FR"/>
        </w:rPr>
        <w:t xml:space="preserve"> programme des Rencontres Jeunes Chercheurs en Intelligence Artificielle (RJCIA) 2026 au sein de la Plateforme Francophone en Intelligence Artificielle (PFIA). A ce titre, je participe à la relecture des papiers, à </w:t>
      </w:r>
      <w:r w:rsidR="00265155" w:rsidRPr="00265155">
        <w:rPr>
          <w:lang w:val="fr-FR"/>
        </w:rPr>
        <w:t xml:space="preserve">la diffusion </w:t>
      </w:r>
      <w:r w:rsidR="00265155">
        <w:rPr>
          <w:lang w:val="fr-FR"/>
        </w:rPr>
        <w:t>d</w:t>
      </w:r>
      <w:r w:rsidR="00265155" w:rsidRPr="00265155">
        <w:rPr>
          <w:lang w:val="fr-FR"/>
        </w:rPr>
        <w:t>e l’appel à communications</w:t>
      </w:r>
      <w:r w:rsidR="00265155">
        <w:rPr>
          <w:lang w:val="fr-FR"/>
        </w:rPr>
        <w:t xml:space="preserve"> et au jury de </w:t>
      </w:r>
      <w:r w:rsidR="00265155" w:rsidRPr="00265155">
        <w:rPr>
          <w:lang w:val="fr-FR"/>
        </w:rPr>
        <w:t xml:space="preserve">sélection du </w:t>
      </w:r>
      <w:r w:rsidR="00BE313E">
        <w:rPr>
          <w:lang w:val="fr-FR"/>
        </w:rPr>
        <w:t>meilleur papier</w:t>
      </w:r>
      <w:r w:rsidR="00265155" w:rsidRPr="00265155">
        <w:rPr>
          <w:lang w:val="fr-FR"/>
        </w:rPr>
        <w:t>.</w:t>
      </w:r>
    </w:p>
    <w:p w14:paraId="7575458B" w14:textId="529CC19E" w:rsidR="00D37DCF" w:rsidRDefault="00D37DCF" w:rsidP="00804472">
      <w:pPr>
        <w:pStyle w:val="Default"/>
        <w:jc w:val="both"/>
        <w:rPr>
          <w:lang w:val="fr-FR"/>
        </w:rPr>
      </w:pPr>
      <w:r w:rsidRPr="00D37DCF">
        <w:rPr>
          <w:lang w:val="fr-FR"/>
        </w:rPr>
        <w:t xml:space="preserve">Je suis membre du comité de programme de la conférence internationale RCIS (International </w:t>
      </w:r>
      <w:proofErr w:type="spellStart"/>
      <w:r w:rsidRPr="00D37DCF">
        <w:rPr>
          <w:lang w:val="fr-FR"/>
        </w:rPr>
        <w:t>Conference</w:t>
      </w:r>
      <w:proofErr w:type="spellEnd"/>
      <w:r w:rsidRPr="00D37DCF">
        <w:rPr>
          <w:lang w:val="fr-FR"/>
        </w:rPr>
        <w:t xml:space="preserve"> on </w:t>
      </w:r>
      <w:proofErr w:type="spellStart"/>
      <w:r w:rsidRPr="00D37DCF">
        <w:rPr>
          <w:lang w:val="fr-FR"/>
        </w:rPr>
        <w:t>Research</w:t>
      </w:r>
      <w:proofErr w:type="spellEnd"/>
      <w:r w:rsidRPr="00D37DCF">
        <w:rPr>
          <w:lang w:val="fr-FR"/>
        </w:rPr>
        <w:t xml:space="preserve"> Challenges in Information Science) 2026. Conférence de rang B. À ce titre, je participe à la relecture des papiers et à la diffusion de l’appel à </w:t>
      </w:r>
      <w:r w:rsidR="00503D60" w:rsidRPr="00D37DCF">
        <w:rPr>
          <w:lang w:val="fr-FR"/>
        </w:rPr>
        <w:t>communications</w:t>
      </w:r>
      <w:r w:rsidRPr="00D37DCF">
        <w:rPr>
          <w:lang w:val="fr-FR"/>
        </w:rPr>
        <w:t>.</w:t>
      </w:r>
    </w:p>
    <w:p w14:paraId="1A842C71" w14:textId="2C8DDE76" w:rsidR="00E7712A" w:rsidRPr="00804472" w:rsidRDefault="00E7712A" w:rsidP="00E7712A">
      <w:pPr>
        <w:pStyle w:val="Default"/>
        <w:jc w:val="both"/>
        <w:rPr>
          <w:lang w:val="fr-FR"/>
        </w:rPr>
      </w:pPr>
      <w:r w:rsidRPr="00D37DCF">
        <w:rPr>
          <w:lang w:val="fr-FR"/>
        </w:rPr>
        <w:t xml:space="preserve">Je suis membre du comité de programme de la conférence internationale </w:t>
      </w:r>
      <w:r>
        <w:rPr>
          <w:lang w:val="fr-FR"/>
        </w:rPr>
        <w:t>WISE</w:t>
      </w:r>
      <w:r w:rsidRPr="00D37DCF">
        <w:rPr>
          <w:lang w:val="fr-FR"/>
        </w:rPr>
        <w:t xml:space="preserve"> (</w:t>
      </w:r>
      <w:r>
        <w:rPr>
          <w:lang w:val="fr-FR"/>
        </w:rPr>
        <w:t>I</w:t>
      </w:r>
      <w:r w:rsidRPr="00E7712A">
        <w:rPr>
          <w:lang w:val="fr-FR"/>
        </w:rPr>
        <w:t xml:space="preserve">nternational </w:t>
      </w:r>
      <w:proofErr w:type="spellStart"/>
      <w:r w:rsidRPr="00E7712A">
        <w:rPr>
          <w:lang w:val="fr-FR"/>
        </w:rPr>
        <w:t>Conference</w:t>
      </w:r>
      <w:proofErr w:type="spellEnd"/>
      <w:r w:rsidRPr="00E7712A">
        <w:rPr>
          <w:lang w:val="fr-FR"/>
        </w:rPr>
        <w:t xml:space="preserve"> on</w:t>
      </w:r>
      <w:r>
        <w:rPr>
          <w:lang w:val="fr-FR"/>
        </w:rPr>
        <w:t xml:space="preserve"> </w:t>
      </w:r>
      <w:r w:rsidRPr="00E7712A">
        <w:rPr>
          <w:lang w:val="fr-FR"/>
        </w:rPr>
        <w:t xml:space="preserve">Web Information </w:t>
      </w:r>
      <w:proofErr w:type="spellStart"/>
      <w:r w:rsidRPr="00E7712A">
        <w:rPr>
          <w:lang w:val="fr-FR"/>
        </w:rPr>
        <w:t>Systems</w:t>
      </w:r>
      <w:proofErr w:type="spellEnd"/>
      <w:r w:rsidRPr="00E7712A">
        <w:rPr>
          <w:lang w:val="fr-FR"/>
        </w:rPr>
        <w:t xml:space="preserve"> Engineering</w:t>
      </w:r>
      <w:r>
        <w:rPr>
          <w:lang w:val="fr-FR"/>
        </w:rPr>
        <w:t xml:space="preserve">) </w:t>
      </w:r>
      <w:r w:rsidRPr="00D37DCF">
        <w:rPr>
          <w:lang w:val="fr-FR"/>
        </w:rPr>
        <w:t>2026. Conférence de rang B. À ce titre, je participe à la relecture des papiers et à la diffusion de l’appel à communications.</w:t>
      </w:r>
    </w:p>
    <w:p w14:paraId="387C7AEA" w14:textId="77777777" w:rsidR="00E7712A" w:rsidRPr="00804472" w:rsidRDefault="00E7712A" w:rsidP="00804472">
      <w:pPr>
        <w:pStyle w:val="Default"/>
        <w:jc w:val="both"/>
        <w:rPr>
          <w:lang w:val="fr-FR"/>
        </w:rPr>
      </w:pPr>
    </w:p>
    <w:sectPr w:rsidR="00E7712A" w:rsidRPr="00804472" w:rsidSect="00265155">
      <w:type w:val="continuous"/>
      <w:pgSz w:w="11907" w:h="16840" w:code="9"/>
      <w:pgMar w:top="426" w:right="851" w:bottom="737" w:left="1134" w:header="737"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4AAB" w14:textId="77777777" w:rsidR="0043130E" w:rsidRDefault="0043130E">
      <w:r>
        <w:separator/>
      </w:r>
    </w:p>
  </w:endnote>
  <w:endnote w:type="continuationSeparator" w:id="0">
    <w:p w14:paraId="2000F4E0" w14:textId="77777777" w:rsidR="0043130E" w:rsidRDefault="00431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BT">
    <w:altName w:val="Segoe U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2FE9" w14:textId="672E93B7" w:rsidR="00EC10A5" w:rsidRPr="00D079F2" w:rsidRDefault="00354648" w:rsidP="00D079F2">
    <w:pPr>
      <w:pStyle w:val="Pieddepage"/>
    </w:pPr>
    <w:r w:rsidRPr="00A1358E">
      <w:rPr>
        <w:lang w:val="en-US"/>
      </w:rPr>
      <w:t xml:space="preserve"> </w:t>
    </w:r>
    <w:r w:rsidR="00A1358E" w:rsidRPr="00A1358E">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9A612" w14:textId="77777777" w:rsidR="0043130E" w:rsidRDefault="0043130E">
      <w:r>
        <w:separator/>
      </w:r>
    </w:p>
  </w:footnote>
  <w:footnote w:type="continuationSeparator" w:id="0">
    <w:p w14:paraId="398C33B5" w14:textId="77777777" w:rsidR="0043130E" w:rsidRDefault="00431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ED35" w14:textId="77777777" w:rsidR="00EC10A5" w:rsidRDefault="0047665B">
    <w:pPr>
      <w:pStyle w:val="En-tte"/>
    </w:pPr>
    <w:r>
      <w:rPr>
        <w:noProof/>
        <w:lang w:val="en-US"/>
      </w:rPr>
      <mc:AlternateContent>
        <mc:Choice Requires="wps">
          <w:drawing>
            <wp:anchor distT="0" distB="0" distL="114300" distR="114300" simplePos="0" relativeHeight="251659264" behindDoc="1" locked="0" layoutInCell="1" allowOverlap="1" wp14:anchorId="5D72DFE3" wp14:editId="1B03F2C4">
              <wp:simplePos x="0" y="0"/>
              <wp:positionH relativeFrom="margin">
                <wp:align>center</wp:align>
              </wp:positionH>
              <wp:positionV relativeFrom="margin">
                <wp:align>center</wp:align>
              </wp:positionV>
              <wp:extent cx="7613015" cy="1268730"/>
              <wp:effectExtent l="0" t="2381250" r="0" b="2255520"/>
              <wp:wrapNone/>
              <wp:docPr id="5" name="WordArt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7B491F"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72DFE3" id="_x0000_t202" coordsize="21600,21600" o:spt="202" path="m,l,21600r21600,l21600,xe">
              <v:stroke joinstyle="miter"/>
              <v:path gradientshapeok="t" o:connecttype="rect"/>
            </v:shapetype>
            <v:shape id="WordArt 33" o:spid="_x0000_s1026" type="#_x0000_t202" style="position:absolute;left:0;text-align:left;margin-left:0;margin-top:0;width:599.45pt;height:99.9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lg9AEAAMU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" filled="f" stroked="f">
              <v:stroke joinstyle="round"/>
              <o:lock v:ext="edit" shapetype="t"/>
              <v:textbox style="mso-fit-shape-to-text:t">
                <w:txbxContent>
                  <w:p w14:paraId="187B491F"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r>
      <w:rPr>
        <w:noProof/>
        <w:lang w:val="en-US"/>
      </w:rPr>
      <mc:AlternateContent>
        <mc:Choice Requires="wps">
          <w:drawing>
            <wp:anchor distT="0" distB="0" distL="114300" distR="114300" simplePos="0" relativeHeight="251657216" behindDoc="1" locked="0" layoutInCell="1" allowOverlap="1" wp14:anchorId="018500E1" wp14:editId="667F69A3">
              <wp:simplePos x="0" y="0"/>
              <wp:positionH relativeFrom="margin">
                <wp:align>center</wp:align>
              </wp:positionH>
              <wp:positionV relativeFrom="margin">
                <wp:align>center</wp:align>
              </wp:positionV>
              <wp:extent cx="7613015" cy="1268730"/>
              <wp:effectExtent l="0" t="2381250" r="0" b="2255520"/>
              <wp:wrapNone/>
              <wp:docPr id="4" name="WordArt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F524C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18500E1" id="WordArt 30" o:spid="_x0000_s1027" type="#_x0000_t202" style="position:absolute;left:0;text-align:left;margin-left:0;margin-top:0;width:599.45pt;height:99.9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TDF9wEAAMw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" filled="f" stroked="f">
              <v:stroke joinstyle="round"/>
              <o:lock v:ext="edit" shapetype="t"/>
              <v:textbox style="mso-fit-shape-to-text:t">
                <w:txbxContent>
                  <w:p w14:paraId="38F524C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86C8" w14:textId="77777777" w:rsidR="00EC10A5" w:rsidRDefault="0047665B">
    <w:pPr>
      <w:pStyle w:val="En-tte"/>
    </w:pPr>
    <w:r>
      <w:rPr>
        <w:noProof/>
        <w:lang w:val="en-US"/>
      </w:rPr>
      <mc:AlternateContent>
        <mc:Choice Requires="wps">
          <w:drawing>
            <wp:anchor distT="0" distB="0" distL="114300" distR="114300" simplePos="0" relativeHeight="251658240" behindDoc="1" locked="0" layoutInCell="1" allowOverlap="1" wp14:anchorId="10F1E9C9" wp14:editId="2BA28356">
              <wp:simplePos x="0" y="0"/>
              <wp:positionH relativeFrom="margin">
                <wp:align>center</wp:align>
              </wp:positionH>
              <wp:positionV relativeFrom="margin">
                <wp:align>center</wp:align>
              </wp:positionV>
              <wp:extent cx="7613015" cy="1268730"/>
              <wp:effectExtent l="0" t="2381250" r="0" b="2255520"/>
              <wp:wrapNone/>
              <wp:docPr id="3" name="WordArt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50E5A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0F1E9C9" id="_x0000_t202" coordsize="21600,21600" o:spt="202" path="m,l,21600r21600,l21600,xe">
              <v:stroke joinstyle="miter"/>
              <v:path gradientshapeok="t" o:connecttype="rect"/>
            </v:shapetype>
            <v:shape id="WordArt 32" o:spid="_x0000_s1028" type="#_x0000_t202" style="position:absolute;left:0;text-align:left;margin-left:0;margin-top:0;width:599.45pt;height:99.9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HMl+QEAAMw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" filled="f" stroked="f">
              <v:stroke joinstyle="round"/>
              <o:lock v:ext="edit" shapetype="t"/>
              <v:textbox style="mso-fit-shape-to-text:t">
                <w:txbxContent>
                  <w:p w14:paraId="7B50E5A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r>
      <w:rPr>
        <w:noProof/>
        <w:lang w:val="en-US"/>
      </w:rPr>
      <mc:AlternateContent>
        <mc:Choice Requires="wps">
          <w:drawing>
            <wp:anchor distT="0" distB="0" distL="114300" distR="114300" simplePos="0" relativeHeight="251656192" behindDoc="1" locked="0" layoutInCell="1" allowOverlap="1" wp14:anchorId="14954061" wp14:editId="3CD37D50">
              <wp:simplePos x="0" y="0"/>
              <wp:positionH relativeFrom="margin">
                <wp:align>center</wp:align>
              </wp:positionH>
              <wp:positionV relativeFrom="margin">
                <wp:align>center</wp:align>
              </wp:positionV>
              <wp:extent cx="7613015" cy="1268730"/>
              <wp:effectExtent l="0" t="2381250" r="0" b="2255520"/>
              <wp:wrapNone/>
              <wp:docPr id="2" name="WordArt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DC348E1"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4954061" id="WordArt 29" o:spid="_x0000_s1029" type="#_x0000_t202" style="position:absolute;left:0;text-align:left;margin-left:0;margin-top:0;width:599.45pt;height:99.9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" filled="f" stroked="f">
              <v:stroke joinstyle="round"/>
              <o:lock v:ext="edit" shapetype="t"/>
              <v:textbox style="mso-fit-shape-to-text:t">
                <w:txbxContent>
                  <w:p w14:paraId="1DC348E1"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918"/>
    <w:multiLevelType w:val="hybridMultilevel"/>
    <w:tmpl w:val="0B94698C"/>
    <w:lvl w:ilvl="0" w:tplc="040C0009">
      <w:start w:val="1"/>
      <w:numFmt w:val="bullet"/>
      <w:lvlText w:val=""/>
      <w:lvlJc w:val="left"/>
      <w:pPr>
        <w:ind w:left="769" w:hanging="360"/>
      </w:pPr>
      <w:rPr>
        <w:rFonts w:ascii="Wingdings" w:hAnsi="Wingdings" w:hint="default"/>
      </w:rPr>
    </w:lvl>
    <w:lvl w:ilvl="1" w:tplc="040C0003" w:tentative="1">
      <w:start w:val="1"/>
      <w:numFmt w:val="bullet"/>
      <w:lvlText w:val="o"/>
      <w:lvlJc w:val="left"/>
      <w:pPr>
        <w:ind w:left="1489" w:hanging="360"/>
      </w:pPr>
      <w:rPr>
        <w:rFonts w:ascii="Courier New" w:hAnsi="Courier New" w:cs="Courier New" w:hint="default"/>
      </w:rPr>
    </w:lvl>
    <w:lvl w:ilvl="2" w:tplc="040C0005" w:tentative="1">
      <w:start w:val="1"/>
      <w:numFmt w:val="bullet"/>
      <w:lvlText w:val=""/>
      <w:lvlJc w:val="left"/>
      <w:pPr>
        <w:ind w:left="2209" w:hanging="360"/>
      </w:pPr>
      <w:rPr>
        <w:rFonts w:ascii="Wingdings" w:hAnsi="Wingdings" w:hint="default"/>
      </w:rPr>
    </w:lvl>
    <w:lvl w:ilvl="3" w:tplc="040C0001" w:tentative="1">
      <w:start w:val="1"/>
      <w:numFmt w:val="bullet"/>
      <w:lvlText w:val=""/>
      <w:lvlJc w:val="left"/>
      <w:pPr>
        <w:ind w:left="2929" w:hanging="360"/>
      </w:pPr>
      <w:rPr>
        <w:rFonts w:ascii="Symbol" w:hAnsi="Symbol" w:hint="default"/>
      </w:rPr>
    </w:lvl>
    <w:lvl w:ilvl="4" w:tplc="040C0003" w:tentative="1">
      <w:start w:val="1"/>
      <w:numFmt w:val="bullet"/>
      <w:lvlText w:val="o"/>
      <w:lvlJc w:val="left"/>
      <w:pPr>
        <w:ind w:left="3649" w:hanging="360"/>
      </w:pPr>
      <w:rPr>
        <w:rFonts w:ascii="Courier New" w:hAnsi="Courier New" w:cs="Courier New" w:hint="default"/>
      </w:rPr>
    </w:lvl>
    <w:lvl w:ilvl="5" w:tplc="040C0005" w:tentative="1">
      <w:start w:val="1"/>
      <w:numFmt w:val="bullet"/>
      <w:lvlText w:val=""/>
      <w:lvlJc w:val="left"/>
      <w:pPr>
        <w:ind w:left="4369" w:hanging="360"/>
      </w:pPr>
      <w:rPr>
        <w:rFonts w:ascii="Wingdings" w:hAnsi="Wingdings" w:hint="default"/>
      </w:rPr>
    </w:lvl>
    <w:lvl w:ilvl="6" w:tplc="040C0001" w:tentative="1">
      <w:start w:val="1"/>
      <w:numFmt w:val="bullet"/>
      <w:lvlText w:val=""/>
      <w:lvlJc w:val="left"/>
      <w:pPr>
        <w:ind w:left="5089" w:hanging="360"/>
      </w:pPr>
      <w:rPr>
        <w:rFonts w:ascii="Symbol" w:hAnsi="Symbol" w:hint="default"/>
      </w:rPr>
    </w:lvl>
    <w:lvl w:ilvl="7" w:tplc="040C0003" w:tentative="1">
      <w:start w:val="1"/>
      <w:numFmt w:val="bullet"/>
      <w:lvlText w:val="o"/>
      <w:lvlJc w:val="left"/>
      <w:pPr>
        <w:ind w:left="5809" w:hanging="360"/>
      </w:pPr>
      <w:rPr>
        <w:rFonts w:ascii="Courier New" w:hAnsi="Courier New" w:cs="Courier New" w:hint="default"/>
      </w:rPr>
    </w:lvl>
    <w:lvl w:ilvl="8" w:tplc="040C0005" w:tentative="1">
      <w:start w:val="1"/>
      <w:numFmt w:val="bullet"/>
      <w:lvlText w:val=""/>
      <w:lvlJc w:val="left"/>
      <w:pPr>
        <w:ind w:left="6529" w:hanging="360"/>
      </w:pPr>
      <w:rPr>
        <w:rFonts w:ascii="Wingdings" w:hAnsi="Wingdings" w:hint="default"/>
      </w:rPr>
    </w:lvl>
  </w:abstractNum>
  <w:abstractNum w:abstractNumId="1" w15:restartNumberingAfterBreak="0">
    <w:nsid w:val="08FA07FE"/>
    <w:multiLevelType w:val="multilevel"/>
    <w:tmpl w:val="B8D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C6F"/>
    <w:multiLevelType w:val="hybridMultilevel"/>
    <w:tmpl w:val="726E6B8E"/>
    <w:lvl w:ilvl="0" w:tplc="6B5ACCB6">
      <w:start w:val="1"/>
      <w:numFmt w:val="bullet"/>
      <w:pStyle w:val="Listepuces4"/>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 w15:restartNumberingAfterBreak="0">
    <w:nsid w:val="0AB621A9"/>
    <w:multiLevelType w:val="multilevel"/>
    <w:tmpl w:val="20C6C606"/>
    <w:lvl w:ilvl="0">
      <w:start w:val="1"/>
      <w:numFmt w:val="upperLetter"/>
      <w:pStyle w:val="Annexetitrecentr"/>
      <w:suff w:val="nothing"/>
      <w:lvlText w:val="ANNEXE %1 - "/>
      <w:lvlJc w:val="left"/>
      <w:pPr>
        <w:ind w:left="0" w:firstLine="0"/>
      </w:pPr>
      <w:rPr>
        <w:rFonts w:ascii="Arial" w:hAnsi="Arial" w:hint="default"/>
        <w:b/>
        <w:i w:val="0"/>
        <w:sz w:val="22"/>
        <w:szCs w:val="22"/>
        <w:u w:val="singl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E1A347C"/>
    <w:multiLevelType w:val="multilevel"/>
    <w:tmpl w:val="040C0025"/>
    <w:lvl w:ilvl="0">
      <w:start w:val="1"/>
      <w:numFmt w:val="decimal"/>
      <w:pStyle w:val="Titre1"/>
      <w:lvlText w:val="%1"/>
      <w:lvlJc w:val="left"/>
      <w:pPr>
        <w:ind w:left="432" w:hanging="432"/>
      </w:pPr>
      <w:rPr>
        <w:rFonts w:hint="default"/>
        <w:b/>
        <w:i/>
        <w:color w:val="0000FF"/>
        <w:sz w:val="22"/>
        <w:u w:val="none"/>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0FEA2E55"/>
    <w:multiLevelType w:val="multilevel"/>
    <w:tmpl w:val="FF9EEE92"/>
    <w:styleLink w:val="Documentsderfrence"/>
    <w:lvl w:ilvl="0">
      <w:start w:val="1"/>
      <w:numFmt w:val="decimal"/>
      <w:lvlText w:val="[DR%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17C228C6"/>
    <w:multiLevelType w:val="hybridMultilevel"/>
    <w:tmpl w:val="C21AFBD6"/>
    <w:lvl w:ilvl="0" w:tplc="13D2D404">
      <w:start w:val="1"/>
      <w:numFmt w:val="bullet"/>
      <w:pStyle w:val="Listepuces2"/>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1D3D651B"/>
    <w:multiLevelType w:val="hybridMultilevel"/>
    <w:tmpl w:val="2BA0026C"/>
    <w:lvl w:ilvl="0" w:tplc="BA666A9A">
      <w:start w:val="3"/>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2276E19"/>
    <w:multiLevelType w:val="multilevel"/>
    <w:tmpl w:val="BF42F9FA"/>
    <w:styleLink w:val="Documentsapplicables"/>
    <w:lvl w:ilvl="0">
      <w:start w:val="1"/>
      <w:numFmt w:val="decimal"/>
      <w:lvlText w:val="[DA%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8CB22D3"/>
    <w:multiLevelType w:val="hybridMultilevel"/>
    <w:tmpl w:val="7FBCEAE0"/>
    <w:lvl w:ilvl="0" w:tplc="DCB47F62">
      <w:start w:val="1"/>
      <w:numFmt w:val="bullet"/>
      <w:pStyle w:val="Listepuces2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623C36"/>
    <w:multiLevelType w:val="hybridMultilevel"/>
    <w:tmpl w:val="29A2AFF0"/>
    <w:lvl w:ilvl="0" w:tplc="1840A164">
      <w:start w:val="1"/>
      <w:numFmt w:val="decimal"/>
      <w:lvlText w:val="%1"/>
      <w:lvlJc w:val="left"/>
      <w:pPr>
        <w:ind w:left="720" w:hanging="360"/>
      </w:pPr>
      <w:rPr>
        <w:rFonts w:ascii="Arial" w:hAnsi="Arial" w:hint="default"/>
        <w:b/>
        <w:i/>
        <w:color w:val="0000FF"/>
        <w:sz w:val="2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86C4D5B"/>
    <w:multiLevelType w:val="hybridMultilevel"/>
    <w:tmpl w:val="A9A25AEC"/>
    <w:lvl w:ilvl="0" w:tplc="F5986274">
      <w:start w:val="1"/>
      <w:numFmt w:val="bullet"/>
      <w:pStyle w:val="Listepuces5"/>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2" w15:restartNumberingAfterBreak="0">
    <w:nsid w:val="390956B6"/>
    <w:multiLevelType w:val="multilevel"/>
    <w:tmpl w:val="A15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B5BCF"/>
    <w:multiLevelType w:val="multilevel"/>
    <w:tmpl w:val="836096B0"/>
    <w:lvl w:ilvl="0">
      <w:start w:val="1"/>
      <w:numFmt w:val="decimal"/>
      <w:lvlText w:val="%1"/>
      <w:lvlJc w:val="center"/>
      <w:pPr>
        <w:ind w:left="720" w:hanging="360"/>
      </w:pPr>
      <w:rPr>
        <w:rFonts w:ascii="Arial" w:hAnsi="Arial" w:hint="default"/>
        <w:b/>
        <w:i/>
        <w:color w:val="0000FF"/>
        <w:sz w:val="22"/>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A0537D"/>
    <w:multiLevelType w:val="multilevel"/>
    <w:tmpl w:val="636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B560A"/>
    <w:multiLevelType w:val="hybridMultilevel"/>
    <w:tmpl w:val="2BCEF364"/>
    <w:lvl w:ilvl="0" w:tplc="E3D03D36">
      <w:start w:val="1"/>
      <w:numFmt w:val="bullet"/>
      <w:lvlText w:val="-"/>
      <w:lvlJc w:val="left"/>
      <w:pPr>
        <w:tabs>
          <w:tab w:val="num" w:pos="720"/>
        </w:tabs>
        <w:ind w:left="720" w:hanging="360"/>
      </w:pPr>
      <w:rPr>
        <w:rFonts w:ascii="Times New Roman" w:hAnsi="Times New Roman" w:hint="default"/>
      </w:rPr>
    </w:lvl>
    <w:lvl w:ilvl="1" w:tplc="D48A43BE" w:tentative="1">
      <w:start w:val="1"/>
      <w:numFmt w:val="bullet"/>
      <w:lvlText w:val="-"/>
      <w:lvlJc w:val="left"/>
      <w:pPr>
        <w:tabs>
          <w:tab w:val="num" w:pos="1440"/>
        </w:tabs>
        <w:ind w:left="1440" w:hanging="360"/>
      </w:pPr>
      <w:rPr>
        <w:rFonts w:ascii="Times New Roman" w:hAnsi="Times New Roman" w:hint="default"/>
      </w:rPr>
    </w:lvl>
    <w:lvl w:ilvl="2" w:tplc="4588F38E" w:tentative="1">
      <w:start w:val="1"/>
      <w:numFmt w:val="bullet"/>
      <w:lvlText w:val="-"/>
      <w:lvlJc w:val="left"/>
      <w:pPr>
        <w:tabs>
          <w:tab w:val="num" w:pos="2160"/>
        </w:tabs>
        <w:ind w:left="2160" w:hanging="360"/>
      </w:pPr>
      <w:rPr>
        <w:rFonts w:ascii="Times New Roman" w:hAnsi="Times New Roman" w:hint="default"/>
      </w:rPr>
    </w:lvl>
    <w:lvl w:ilvl="3" w:tplc="2452C7B6" w:tentative="1">
      <w:start w:val="1"/>
      <w:numFmt w:val="bullet"/>
      <w:lvlText w:val="-"/>
      <w:lvlJc w:val="left"/>
      <w:pPr>
        <w:tabs>
          <w:tab w:val="num" w:pos="2880"/>
        </w:tabs>
        <w:ind w:left="2880" w:hanging="360"/>
      </w:pPr>
      <w:rPr>
        <w:rFonts w:ascii="Times New Roman" w:hAnsi="Times New Roman" w:hint="default"/>
      </w:rPr>
    </w:lvl>
    <w:lvl w:ilvl="4" w:tplc="03BA5118" w:tentative="1">
      <w:start w:val="1"/>
      <w:numFmt w:val="bullet"/>
      <w:lvlText w:val="-"/>
      <w:lvlJc w:val="left"/>
      <w:pPr>
        <w:tabs>
          <w:tab w:val="num" w:pos="3600"/>
        </w:tabs>
        <w:ind w:left="3600" w:hanging="360"/>
      </w:pPr>
      <w:rPr>
        <w:rFonts w:ascii="Times New Roman" w:hAnsi="Times New Roman" w:hint="default"/>
      </w:rPr>
    </w:lvl>
    <w:lvl w:ilvl="5" w:tplc="55808E18" w:tentative="1">
      <w:start w:val="1"/>
      <w:numFmt w:val="bullet"/>
      <w:lvlText w:val="-"/>
      <w:lvlJc w:val="left"/>
      <w:pPr>
        <w:tabs>
          <w:tab w:val="num" w:pos="4320"/>
        </w:tabs>
        <w:ind w:left="4320" w:hanging="360"/>
      </w:pPr>
      <w:rPr>
        <w:rFonts w:ascii="Times New Roman" w:hAnsi="Times New Roman" w:hint="default"/>
      </w:rPr>
    </w:lvl>
    <w:lvl w:ilvl="6" w:tplc="A60CC44A" w:tentative="1">
      <w:start w:val="1"/>
      <w:numFmt w:val="bullet"/>
      <w:lvlText w:val="-"/>
      <w:lvlJc w:val="left"/>
      <w:pPr>
        <w:tabs>
          <w:tab w:val="num" w:pos="5040"/>
        </w:tabs>
        <w:ind w:left="5040" w:hanging="360"/>
      </w:pPr>
      <w:rPr>
        <w:rFonts w:ascii="Times New Roman" w:hAnsi="Times New Roman" w:hint="default"/>
      </w:rPr>
    </w:lvl>
    <w:lvl w:ilvl="7" w:tplc="014649B6" w:tentative="1">
      <w:start w:val="1"/>
      <w:numFmt w:val="bullet"/>
      <w:lvlText w:val="-"/>
      <w:lvlJc w:val="left"/>
      <w:pPr>
        <w:tabs>
          <w:tab w:val="num" w:pos="5760"/>
        </w:tabs>
        <w:ind w:left="5760" w:hanging="360"/>
      </w:pPr>
      <w:rPr>
        <w:rFonts w:ascii="Times New Roman" w:hAnsi="Times New Roman" w:hint="default"/>
      </w:rPr>
    </w:lvl>
    <w:lvl w:ilvl="8" w:tplc="28269A4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120182C"/>
    <w:multiLevelType w:val="hybridMultilevel"/>
    <w:tmpl w:val="055AB3E0"/>
    <w:lvl w:ilvl="0" w:tplc="607A9938">
      <w:start w:val="1"/>
      <w:numFmt w:val="decimal"/>
      <w:pStyle w:val="Listenumros5"/>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7" w15:restartNumberingAfterBreak="0">
    <w:nsid w:val="43600153"/>
    <w:multiLevelType w:val="hybridMultilevel"/>
    <w:tmpl w:val="D9A66776"/>
    <w:lvl w:ilvl="0" w:tplc="D34C9A04">
      <w:start w:val="1"/>
      <w:numFmt w:val="bullet"/>
      <w:lvlText w:val=""/>
      <w:lvlJc w:val="left"/>
      <w:pPr>
        <w:ind w:left="720" w:hanging="360"/>
      </w:pPr>
      <w:rPr>
        <w:rFonts w:ascii="Wingdings" w:hAnsi="Wingdings"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702A7"/>
    <w:multiLevelType w:val="hybridMultilevel"/>
    <w:tmpl w:val="CA56CBC2"/>
    <w:lvl w:ilvl="0" w:tplc="C758EF28">
      <w:start w:val="1"/>
      <w:numFmt w:val="bullet"/>
      <w:pStyle w:val="Listepuces"/>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0F5D99"/>
    <w:multiLevelType w:val="hybridMultilevel"/>
    <w:tmpl w:val="0B760378"/>
    <w:lvl w:ilvl="0" w:tplc="22D0F12A">
      <w:start w:val="1"/>
      <w:numFmt w:val="bullet"/>
      <w:pStyle w:val="Paragraphedeliste"/>
      <w:lvlText w:val=""/>
      <w:lvlJc w:val="left"/>
      <w:pPr>
        <w:ind w:left="1440" w:hanging="360"/>
      </w:pPr>
      <w:rPr>
        <w:rFonts w:ascii="Wingdings" w:hAnsi="Wingdings" w:hint="default"/>
        <w:spacing w:val="-2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51086728"/>
    <w:multiLevelType w:val="hybridMultilevel"/>
    <w:tmpl w:val="85BE46F6"/>
    <w:lvl w:ilvl="0" w:tplc="D0F83D94">
      <w:start w:val="1"/>
      <w:numFmt w:val="bullet"/>
      <w:pStyle w:val="Listepuces3"/>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567209B0"/>
    <w:multiLevelType w:val="multilevel"/>
    <w:tmpl w:val="C2C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F4B77"/>
    <w:multiLevelType w:val="multilevel"/>
    <w:tmpl w:val="B30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42F7F"/>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2556CB3"/>
    <w:multiLevelType w:val="hybridMultilevel"/>
    <w:tmpl w:val="CDDAB690"/>
    <w:lvl w:ilvl="0" w:tplc="8CC6318A">
      <w:start w:val="1"/>
      <w:numFmt w:val="bullet"/>
      <w:pStyle w:val="Listepuces5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25735B3"/>
    <w:multiLevelType w:val="hybridMultilevel"/>
    <w:tmpl w:val="C876F840"/>
    <w:lvl w:ilvl="0" w:tplc="C7DE48D0">
      <w:start w:val="1"/>
      <w:numFmt w:val="decimal"/>
      <w:pStyle w:val="Listenumro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31B35A4"/>
    <w:multiLevelType w:val="hybridMultilevel"/>
    <w:tmpl w:val="124439B8"/>
    <w:lvl w:ilvl="0" w:tplc="40A8D17A">
      <w:start w:val="1"/>
      <w:numFmt w:val="bullet"/>
      <w:pStyle w:val="Listepuces4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E1031F"/>
    <w:multiLevelType w:val="hybridMultilevel"/>
    <w:tmpl w:val="CEFAD89E"/>
    <w:lvl w:ilvl="0" w:tplc="2D662A66">
      <w:start w:val="1"/>
      <w:numFmt w:val="decimal"/>
      <w:pStyle w:val="Listenumros4"/>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num w:numId="1" w16cid:durableId="1884438071">
    <w:abstractNumId w:val="8"/>
  </w:num>
  <w:num w:numId="2" w16cid:durableId="1732117484">
    <w:abstractNumId w:val="5"/>
  </w:num>
  <w:num w:numId="3" w16cid:durableId="927351587">
    <w:abstractNumId w:val="3"/>
  </w:num>
  <w:num w:numId="4" w16cid:durableId="655038699">
    <w:abstractNumId w:val="27"/>
  </w:num>
  <w:num w:numId="5" w16cid:durableId="1347366839">
    <w:abstractNumId w:val="16"/>
  </w:num>
  <w:num w:numId="6" w16cid:durableId="1717271109">
    <w:abstractNumId w:val="24"/>
  </w:num>
  <w:num w:numId="7" w16cid:durableId="134882684">
    <w:abstractNumId w:val="4"/>
  </w:num>
  <w:num w:numId="8" w16cid:durableId="67971212">
    <w:abstractNumId w:val="18"/>
  </w:num>
  <w:num w:numId="9" w16cid:durableId="1335645405">
    <w:abstractNumId w:val="25"/>
  </w:num>
  <w:num w:numId="10" w16cid:durableId="1287008244">
    <w:abstractNumId w:val="20"/>
  </w:num>
  <w:num w:numId="11" w16cid:durableId="1143696695">
    <w:abstractNumId w:val="2"/>
  </w:num>
  <w:num w:numId="12" w16cid:durableId="1393038637">
    <w:abstractNumId w:val="11"/>
  </w:num>
  <w:num w:numId="13" w16cid:durableId="314529507">
    <w:abstractNumId w:val="9"/>
  </w:num>
  <w:num w:numId="14" w16cid:durableId="2008745333">
    <w:abstractNumId w:val="26"/>
  </w:num>
  <w:num w:numId="15" w16cid:durableId="556673176">
    <w:abstractNumId w:val="6"/>
  </w:num>
  <w:num w:numId="16" w16cid:durableId="834422315">
    <w:abstractNumId w:val="23"/>
  </w:num>
  <w:num w:numId="17" w16cid:durableId="824592153">
    <w:abstractNumId w:val="13"/>
  </w:num>
  <w:num w:numId="18" w16cid:durableId="1717924365">
    <w:abstractNumId w:val="10"/>
  </w:num>
  <w:num w:numId="19" w16cid:durableId="1078136956">
    <w:abstractNumId w:val="0"/>
  </w:num>
  <w:num w:numId="20" w16cid:durableId="1743485891">
    <w:abstractNumId w:val="19"/>
  </w:num>
  <w:num w:numId="21" w16cid:durableId="935022113">
    <w:abstractNumId w:val="15"/>
  </w:num>
  <w:num w:numId="22" w16cid:durableId="550923467">
    <w:abstractNumId w:val="17"/>
  </w:num>
  <w:num w:numId="23" w16cid:durableId="1531338501">
    <w:abstractNumId w:val="12"/>
  </w:num>
  <w:num w:numId="24" w16cid:durableId="1034888683">
    <w:abstractNumId w:val="22"/>
  </w:num>
  <w:num w:numId="25" w16cid:durableId="611520404">
    <w:abstractNumId w:val="21"/>
  </w:num>
  <w:num w:numId="26" w16cid:durableId="899513641">
    <w:abstractNumId w:val="1"/>
  </w:num>
  <w:num w:numId="27" w16cid:durableId="16734019">
    <w:abstractNumId w:val="14"/>
  </w:num>
  <w:num w:numId="28" w16cid:durableId="823011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6CC"/>
    <w:rsid w:val="000030B0"/>
    <w:rsid w:val="000074F8"/>
    <w:rsid w:val="00012779"/>
    <w:rsid w:val="00012A45"/>
    <w:rsid w:val="00015A7F"/>
    <w:rsid w:val="000205F0"/>
    <w:rsid w:val="000208D8"/>
    <w:rsid w:val="00020C96"/>
    <w:rsid w:val="0002103A"/>
    <w:rsid w:val="00021FB0"/>
    <w:rsid w:val="00025418"/>
    <w:rsid w:val="00027DFA"/>
    <w:rsid w:val="00030E82"/>
    <w:rsid w:val="00032B58"/>
    <w:rsid w:val="00033127"/>
    <w:rsid w:val="000336E6"/>
    <w:rsid w:val="00033A6D"/>
    <w:rsid w:val="000357DD"/>
    <w:rsid w:val="000364B6"/>
    <w:rsid w:val="0004145B"/>
    <w:rsid w:val="00041D21"/>
    <w:rsid w:val="00042256"/>
    <w:rsid w:val="000423CF"/>
    <w:rsid w:val="00046004"/>
    <w:rsid w:val="00046A03"/>
    <w:rsid w:val="00047280"/>
    <w:rsid w:val="00047749"/>
    <w:rsid w:val="00051A56"/>
    <w:rsid w:val="00051B73"/>
    <w:rsid w:val="00052562"/>
    <w:rsid w:val="000560D3"/>
    <w:rsid w:val="000619ED"/>
    <w:rsid w:val="00065981"/>
    <w:rsid w:val="0006677E"/>
    <w:rsid w:val="00066B45"/>
    <w:rsid w:val="00066EE8"/>
    <w:rsid w:val="00067084"/>
    <w:rsid w:val="00070249"/>
    <w:rsid w:val="00071C8F"/>
    <w:rsid w:val="000740A1"/>
    <w:rsid w:val="0008049F"/>
    <w:rsid w:val="000810B4"/>
    <w:rsid w:val="0008334E"/>
    <w:rsid w:val="00087160"/>
    <w:rsid w:val="0009120F"/>
    <w:rsid w:val="000919EA"/>
    <w:rsid w:val="00091AFB"/>
    <w:rsid w:val="00092C19"/>
    <w:rsid w:val="00093F30"/>
    <w:rsid w:val="00094CD3"/>
    <w:rsid w:val="000A0821"/>
    <w:rsid w:val="000A4646"/>
    <w:rsid w:val="000A6326"/>
    <w:rsid w:val="000A6922"/>
    <w:rsid w:val="000B13BF"/>
    <w:rsid w:val="000C11B5"/>
    <w:rsid w:val="000C2381"/>
    <w:rsid w:val="000C51E3"/>
    <w:rsid w:val="000C7ABE"/>
    <w:rsid w:val="000D0D95"/>
    <w:rsid w:val="000D0E82"/>
    <w:rsid w:val="000D3B0E"/>
    <w:rsid w:val="000E123D"/>
    <w:rsid w:val="000E128A"/>
    <w:rsid w:val="000E356D"/>
    <w:rsid w:val="000E455E"/>
    <w:rsid w:val="000E4C16"/>
    <w:rsid w:val="000F2670"/>
    <w:rsid w:val="000F3814"/>
    <w:rsid w:val="000F446E"/>
    <w:rsid w:val="000F701B"/>
    <w:rsid w:val="00100CDA"/>
    <w:rsid w:val="00104F1C"/>
    <w:rsid w:val="00105563"/>
    <w:rsid w:val="001065E0"/>
    <w:rsid w:val="00106D89"/>
    <w:rsid w:val="0011292E"/>
    <w:rsid w:val="00112F53"/>
    <w:rsid w:val="00116205"/>
    <w:rsid w:val="00120931"/>
    <w:rsid w:val="00121413"/>
    <w:rsid w:val="00123463"/>
    <w:rsid w:val="001242F7"/>
    <w:rsid w:val="00126BD7"/>
    <w:rsid w:val="00130C3F"/>
    <w:rsid w:val="001314B5"/>
    <w:rsid w:val="001315E7"/>
    <w:rsid w:val="001331BA"/>
    <w:rsid w:val="0013368D"/>
    <w:rsid w:val="00133FC2"/>
    <w:rsid w:val="001343B1"/>
    <w:rsid w:val="001355FE"/>
    <w:rsid w:val="001360DC"/>
    <w:rsid w:val="00136340"/>
    <w:rsid w:val="001401B7"/>
    <w:rsid w:val="00140770"/>
    <w:rsid w:val="001414E3"/>
    <w:rsid w:val="001436AD"/>
    <w:rsid w:val="00155347"/>
    <w:rsid w:val="0015604F"/>
    <w:rsid w:val="0016191E"/>
    <w:rsid w:val="00161CA8"/>
    <w:rsid w:val="00162F80"/>
    <w:rsid w:val="00163701"/>
    <w:rsid w:val="001643F4"/>
    <w:rsid w:val="001679B1"/>
    <w:rsid w:val="0017098B"/>
    <w:rsid w:val="00170EBF"/>
    <w:rsid w:val="001726D7"/>
    <w:rsid w:val="00175328"/>
    <w:rsid w:val="001759DF"/>
    <w:rsid w:val="0017616F"/>
    <w:rsid w:val="00177309"/>
    <w:rsid w:val="0018216C"/>
    <w:rsid w:val="0018353F"/>
    <w:rsid w:val="00184B57"/>
    <w:rsid w:val="001857E6"/>
    <w:rsid w:val="00190909"/>
    <w:rsid w:val="00192370"/>
    <w:rsid w:val="00194444"/>
    <w:rsid w:val="00194D45"/>
    <w:rsid w:val="00196F45"/>
    <w:rsid w:val="001973C9"/>
    <w:rsid w:val="001A0177"/>
    <w:rsid w:val="001A1BE1"/>
    <w:rsid w:val="001A2015"/>
    <w:rsid w:val="001A3950"/>
    <w:rsid w:val="001A4680"/>
    <w:rsid w:val="001A6E7C"/>
    <w:rsid w:val="001B2FCA"/>
    <w:rsid w:val="001B4507"/>
    <w:rsid w:val="001C2826"/>
    <w:rsid w:val="001C31F6"/>
    <w:rsid w:val="001C3A71"/>
    <w:rsid w:val="001C4441"/>
    <w:rsid w:val="001C770A"/>
    <w:rsid w:val="001D0F35"/>
    <w:rsid w:val="001D1993"/>
    <w:rsid w:val="001D2E94"/>
    <w:rsid w:val="001D57E9"/>
    <w:rsid w:val="001E4367"/>
    <w:rsid w:val="001E65AB"/>
    <w:rsid w:val="001F19DB"/>
    <w:rsid w:val="001F4D45"/>
    <w:rsid w:val="001F7588"/>
    <w:rsid w:val="00202B32"/>
    <w:rsid w:val="00207213"/>
    <w:rsid w:val="00217D7A"/>
    <w:rsid w:val="00222243"/>
    <w:rsid w:val="00224F2B"/>
    <w:rsid w:val="002301D6"/>
    <w:rsid w:val="00230BB4"/>
    <w:rsid w:val="00231B8B"/>
    <w:rsid w:val="00233E76"/>
    <w:rsid w:val="00235BC7"/>
    <w:rsid w:val="002365DB"/>
    <w:rsid w:val="00237C03"/>
    <w:rsid w:val="0024129F"/>
    <w:rsid w:val="00241F0F"/>
    <w:rsid w:val="00243FFB"/>
    <w:rsid w:val="00244F9B"/>
    <w:rsid w:val="002455E1"/>
    <w:rsid w:val="00245E69"/>
    <w:rsid w:val="00246B54"/>
    <w:rsid w:val="00250A87"/>
    <w:rsid w:val="002525F1"/>
    <w:rsid w:val="00254E3E"/>
    <w:rsid w:val="002562D7"/>
    <w:rsid w:val="0026015F"/>
    <w:rsid w:val="00260C22"/>
    <w:rsid w:val="00264D27"/>
    <w:rsid w:val="00265155"/>
    <w:rsid w:val="0027275D"/>
    <w:rsid w:val="002731BA"/>
    <w:rsid w:val="00273E1C"/>
    <w:rsid w:val="0027508A"/>
    <w:rsid w:val="002761A9"/>
    <w:rsid w:val="00282103"/>
    <w:rsid w:val="00282A3A"/>
    <w:rsid w:val="002833B1"/>
    <w:rsid w:val="00285E1F"/>
    <w:rsid w:val="002861C0"/>
    <w:rsid w:val="002862FE"/>
    <w:rsid w:val="00287BE7"/>
    <w:rsid w:val="00293C18"/>
    <w:rsid w:val="0029472A"/>
    <w:rsid w:val="00295095"/>
    <w:rsid w:val="00295726"/>
    <w:rsid w:val="0029729F"/>
    <w:rsid w:val="002A0769"/>
    <w:rsid w:val="002A18B6"/>
    <w:rsid w:val="002A2A25"/>
    <w:rsid w:val="002A4DDF"/>
    <w:rsid w:val="002A5D5E"/>
    <w:rsid w:val="002A5E69"/>
    <w:rsid w:val="002A7EC4"/>
    <w:rsid w:val="002B0FF2"/>
    <w:rsid w:val="002B36AB"/>
    <w:rsid w:val="002B66B8"/>
    <w:rsid w:val="002B671A"/>
    <w:rsid w:val="002B67B3"/>
    <w:rsid w:val="002B7BB8"/>
    <w:rsid w:val="002C202B"/>
    <w:rsid w:val="002C4A7E"/>
    <w:rsid w:val="002D2F80"/>
    <w:rsid w:val="002D34A8"/>
    <w:rsid w:val="002D3FA0"/>
    <w:rsid w:val="002D5903"/>
    <w:rsid w:val="002E2011"/>
    <w:rsid w:val="002F0E68"/>
    <w:rsid w:val="002F19FB"/>
    <w:rsid w:val="002F3361"/>
    <w:rsid w:val="0030138E"/>
    <w:rsid w:val="00301F06"/>
    <w:rsid w:val="0030303D"/>
    <w:rsid w:val="0030661F"/>
    <w:rsid w:val="00307253"/>
    <w:rsid w:val="003076E4"/>
    <w:rsid w:val="003130AF"/>
    <w:rsid w:val="00316C1C"/>
    <w:rsid w:val="00316E69"/>
    <w:rsid w:val="0032039A"/>
    <w:rsid w:val="003206BF"/>
    <w:rsid w:val="00323EB2"/>
    <w:rsid w:val="00327DF5"/>
    <w:rsid w:val="00327F10"/>
    <w:rsid w:val="00330432"/>
    <w:rsid w:val="003313C2"/>
    <w:rsid w:val="00334CC1"/>
    <w:rsid w:val="00334FA0"/>
    <w:rsid w:val="003362C2"/>
    <w:rsid w:val="00337301"/>
    <w:rsid w:val="003374AD"/>
    <w:rsid w:val="0034084C"/>
    <w:rsid w:val="00341AA8"/>
    <w:rsid w:val="00344D63"/>
    <w:rsid w:val="0034520D"/>
    <w:rsid w:val="00350536"/>
    <w:rsid w:val="00351281"/>
    <w:rsid w:val="00354648"/>
    <w:rsid w:val="003548AE"/>
    <w:rsid w:val="003549AF"/>
    <w:rsid w:val="00357647"/>
    <w:rsid w:val="0036038D"/>
    <w:rsid w:val="00363662"/>
    <w:rsid w:val="0036377C"/>
    <w:rsid w:val="00363FB6"/>
    <w:rsid w:val="00365404"/>
    <w:rsid w:val="003716CC"/>
    <w:rsid w:val="00375A9B"/>
    <w:rsid w:val="00376FA2"/>
    <w:rsid w:val="00382CC1"/>
    <w:rsid w:val="0038588E"/>
    <w:rsid w:val="003902E2"/>
    <w:rsid w:val="00391573"/>
    <w:rsid w:val="003916E1"/>
    <w:rsid w:val="00391C3D"/>
    <w:rsid w:val="00391C55"/>
    <w:rsid w:val="00395925"/>
    <w:rsid w:val="00397C9C"/>
    <w:rsid w:val="003A1320"/>
    <w:rsid w:val="003A1D39"/>
    <w:rsid w:val="003A6443"/>
    <w:rsid w:val="003B0958"/>
    <w:rsid w:val="003B15EB"/>
    <w:rsid w:val="003B17CF"/>
    <w:rsid w:val="003B27C8"/>
    <w:rsid w:val="003B3171"/>
    <w:rsid w:val="003B3F6C"/>
    <w:rsid w:val="003B41E3"/>
    <w:rsid w:val="003C185D"/>
    <w:rsid w:val="003C2880"/>
    <w:rsid w:val="003C4D69"/>
    <w:rsid w:val="003C51ED"/>
    <w:rsid w:val="003C58D8"/>
    <w:rsid w:val="003C7517"/>
    <w:rsid w:val="003D0471"/>
    <w:rsid w:val="003D0F0F"/>
    <w:rsid w:val="003D133B"/>
    <w:rsid w:val="003D2A0B"/>
    <w:rsid w:val="003D2C20"/>
    <w:rsid w:val="003D35B8"/>
    <w:rsid w:val="003D559E"/>
    <w:rsid w:val="003D68CC"/>
    <w:rsid w:val="003E1177"/>
    <w:rsid w:val="003E1F5E"/>
    <w:rsid w:val="003E251C"/>
    <w:rsid w:val="003E4F25"/>
    <w:rsid w:val="003E7515"/>
    <w:rsid w:val="003F100E"/>
    <w:rsid w:val="003F4267"/>
    <w:rsid w:val="003F4FA9"/>
    <w:rsid w:val="003F5459"/>
    <w:rsid w:val="003F6C03"/>
    <w:rsid w:val="00400C04"/>
    <w:rsid w:val="00401680"/>
    <w:rsid w:val="004046C5"/>
    <w:rsid w:val="00404C61"/>
    <w:rsid w:val="00405FE4"/>
    <w:rsid w:val="004065D8"/>
    <w:rsid w:val="00407D2D"/>
    <w:rsid w:val="00414E95"/>
    <w:rsid w:val="004163DC"/>
    <w:rsid w:val="00417F7C"/>
    <w:rsid w:val="00420E39"/>
    <w:rsid w:val="0042177A"/>
    <w:rsid w:val="00424AD6"/>
    <w:rsid w:val="00426BC3"/>
    <w:rsid w:val="0042729B"/>
    <w:rsid w:val="00427BD9"/>
    <w:rsid w:val="00427CD6"/>
    <w:rsid w:val="0043130E"/>
    <w:rsid w:val="004317A4"/>
    <w:rsid w:val="004341F2"/>
    <w:rsid w:val="00436FB1"/>
    <w:rsid w:val="00437671"/>
    <w:rsid w:val="00437B74"/>
    <w:rsid w:val="00437E15"/>
    <w:rsid w:val="00440C60"/>
    <w:rsid w:val="00441E79"/>
    <w:rsid w:val="004444ED"/>
    <w:rsid w:val="004454A4"/>
    <w:rsid w:val="00450B9F"/>
    <w:rsid w:val="00451E0C"/>
    <w:rsid w:val="00453174"/>
    <w:rsid w:val="00453247"/>
    <w:rsid w:val="00455895"/>
    <w:rsid w:val="00455919"/>
    <w:rsid w:val="004560EF"/>
    <w:rsid w:val="00456295"/>
    <w:rsid w:val="00456580"/>
    <w:rsid w:val="00456A61"/>
    <w:rsid w:val="00456C66"/>
    <w:rsid w:val="004700D5"/>
    <w:rsid w:val="00470E4A"/>
    <w:rsid w:val="00471F65"/>
    <w:rsid w:val="004723EE"/>
    <w:rsid w:val="00473E09"/>
    <w:rsid w:val="00474394"/>
    <w:rsid w:val="0047484C"/>
    <w:rsid w:val="0047505A"/>
    <w:rsid w:val="00475EFA"/>
    <w:rsid w:val="0047665B"/>
    <w:rsid w:val="00476960"/>
    <w:rsid w:val="0047735E"/>
    <w:rsid w:val="00483962"/>
    <w:rsid w:val="00483F30"/>
    <w:rsid w:val="0048551C"/>
    <w:rsid w:val="004872EE"/>
    <w:rsid w:val="00487741"/>
    <w:rsid w:val="004879BD"/>
    <w:rsid w:val="004933E6"/>
    <w:rsid w:val="00495BF0"/>
    <w:rsid w:val="00495D8A"/>
    <w:rsid w:val="00496B17"/>
    <w:rsid w:val="004A066F"/>
    <w:rsid w:val="004A3511"/>
    <w:rsid w:val="004A36ED"/>
    <w:rsid w:val="004A4683"/>
    <w:rsid w:val="004A509B"/>
    <w:rsid w:val="004A5254"/>
    <w:rsid w:val="004A5773"/>
    <w:rsid w:val="004A7023"/>
    <w:rsid w:val="004B0D70"/>
    <w:rsid w:val="004B1CAB"/>
    <w:rsid w:val="004B38FB"/>
    <w:rsid w:val="004B4D1C"/>
    <w:rsid w:val="004C0561"/>
    <w:rsid w:val="004C1292"/>
    <w:rsid w:val="004C2481"/>
    <w:rsid w:val="004C35B3"/>
    <w:rsid w:val="004C75FB"/>
    <w:rsid w:val="004D1D05"/>
    <w:rsid w:val="004D2283"/>
    <w:rsid w:val="004D2834"/>
    <w:rsid w:val="004E0413"/>
    <w:rsid w:val="004E0D6B"/>
    <w:rsid w:val="004E1D8D"/>
    <w:rsid w:val="004E3AE3"/>
    <w:rsid w:val="004E458B"/>
    <w:rsid w:val="004E48E1"/>
    <w:rsid w:val="004E4C64"/>
    <w:rsid w:val="004E5717"/>
    <w:rsid w:val="004F0212"/>
    <w:rsid w:val="004F0FDA"/>
    <w:rsid w:val="004F1847"/>
    <w:rsid w:val="004F1DAF"/>
    <w:rsid w:val="004F1FEE"/>
    <w:rsid w:val="004F33AE"/>
    <w:rsid w:val="004F3B52"/>
    <w:rsid w:val="004F4FFA"/>
    <w:rsid w:val="004F5533"/>
    <w:rsid w:val="004F6FF2"/>
    <w:rsid w:val="0050200D"/>
    <w:rsid w:val="00503D60"/>
    <w:rsid w:val="00506762"/>
    <w:rsid w:val="00512F35"/>
    <w:rsid w:val="00514E0B"/>
    <w:rsid w:val="00515CE6"/>
    <w:rsid w:val="0051641D"/>
    <w:rsid w:val="0051719A"/>
    <w:rsid w:val="00517440"/>
    <w:rsid w:val="00517DC2"/>
    <w:rsid w:val="00520826"/>
    <w:rsid w:val="005216BE"/>
    <w:rsid w:val="00521B8F"/>
    <w:rsid w:val="00522A4A"/>
    <w:rsid w:val="005238E0"/>
    <w:rsid w:val="00524014"/>
    <w:rsid w:val="005257F2"/>
    <w:rsid w:val="00525D6C"/>
    <w:rsid w:val="005264A7"/>
    <w:rsid w:val="0052653C"/>
    <w:rsid w:val="005321E4"/>
    <w:rsid w:val="005324F7"/>
    <w:rsid w:val="00532CD6"/>
    <w:rsid w:val="005346B3"/>
    <w:rsid w:val="00537C35"/>
    <w:rsid w:val="00542215"/>
    <w:rsid w:val="00547EF1"/>
    <w:rsid w:val="005504D8"/>
    <w:rsid w:val="00554291"/>
    <w:rsid w:val="00556B98"/>
    <w:rsid w:val="0056251F"/>
    <w:rsid w:val="00562EC5"/>
    <w:rsid w:val="00567684"/>
    <w:rsid w:val="0057600D"/>
    <w:rsid w:val="0057719F"/>
    <w:rsid w:val="005775B0"/>
    <w:rsid w:val="00586912"/>
    <w:rsid w:val="00587750"/>
    <w:rsid w:val="00592DA3"/>
    <w:rsid w:val="005940C4"/>
    <w:rsid w:val="00594B1F"/>
    <w:rsid w:val="00595D00"/>
    <w:rsid w:val="00597523"/>
    <w:rsid w:val="005A3A63"/>
    <w:rsid w:val="005A5AB6"/>
    <w:rsid w:val="005B1581"/>
    <w:rsid w:val="005B1866"/>
    <w:rsid w:val="005B1CEF"/>
    <w:rsid w:val="005B752F"/>
    <w:rsid w:val="005C2048"/>
    <w:rsid w:val="005C3D4C"/>
    <w:rsid w:val="005C41F5"/>
    <w:rsid w:val="005C53E1"/>
    <w:rsid w:val="005D01A8"/>
    <w:rsid w:val="005D038E"/>
    <w:rsid w:val="005D3BE5"/>
    <w:rsid w:val="005D4527"/>
    <w:rsid w:val="005D4F38"/>
    <w:rsid w:val="005D5A33"/>
    <w:rsid w:val="005E0888"/>
    <w:rsid w:val="005E207D"/>
    <w:rsid w:val="005E2369"/>
    <w:rsid w:val="005E323E"/>
    <w:rsid w:val="005E3677"/>
    <w:rsid w:val="005E3C8C"/>
    <w:rsid w:val="005E4ADE"/>
    <w:rsid w:val="005F0FC8"/>
    <w:rsid w:val="005F3AF1"/>
    <w:rsid w:val="005F4780"/>
    <w:rsid w:val="005F7D0E"/>
    <w:rsid w:val="006040B4"/>
    <w:rsid w:val="00604969"/>
    <w:rsid w:val="00607E06"/>
    <w:rsid w:val="00613015"/>
    <w:rsid w:val="00614D84"/>
    <w:rsid w:val="00624130"/>
    <w:rsid w:val="0062441B"/>
    <w:rsid w:val="00625299"/>
    <w:rsid w:val="00625D08"/>
    <w:rsid w:val="0063196C"/>
    <w:rsid w:val="0063278B"/>
    <w:rsid w:val="00633619"/>
    <w:rsid w:val="0063431D"/>
    <w:rsid w:val="006401BB"/>
    <w:rsid w:val="00641081"/>
    <w:rsid w:val="00642358"/>
    <w:rsid w:val="00644976"/>
    <w:rsid w:val="00645FB1"/>
    <w:rsid w:val="00654822"/>
    <w:rsid w:val="00654F41"/>
    <w:rsid w:val="00655C98"/>
    <w:rsid w:val="00656E78"/>
    <w:rsid w:val="00657336"/>
    <w:rsid w:val="00657713"/>
    <w:rsid w:val="00660C68"/>
    <w:rsid w:val="00663AC9"/>
    <w:rsid w:val="00664D59"/>
    <w:rsid w:val="00665042"/>
    <w:rsid w:val="00670888"/>
    <w:rsid w:val="006716D1"/>
    <w:rsid w:val="0067365E"/>
    <w:rsid w:val="006917EC"/>
    <w:rsid w:val="0069760E"/>
    <w:rsid w:val="006A2770"/>
    <w:rsid w:val="006A2DDD"/>
    <w:rsid w:val="006A3AF5"/>
    <w:rsid w:val="006A4039"/>
    <w:rsid w:val="006A4747"/>
    <w:rsid w:val="006A64D0"/>
    <w:rsid w:val="006A6F81"/>
    <w:rsid w:val="006A7923"/>
    <w:rsid w:val="006A7E3D"/>
    <w:rsid w:val="006B1D05"/>
    <w:rsid w:val="006B272D"/>
    <w:rsid w:val="006B51C7"/>
    <w:rsid w:val="006C0025"/>
    <w:rsid w:val="006C0147"/>
    <w:rsid w:val="006C42B6"/>
    <w:rsid w:val="006C4456"/>
    <w:rsid w:val="006C4909"/>
    <w:rsid w:val="006C5BA6"/>
    <w:rsid w:val="006C5C87"/>
    <w:rsid w:val="006C7E03"/>
    <w:rsid w:val="006D0065"/>
    <w:rsid w:val="006D1677"/>
    <w:rsid w:val="006D1ECF"/>
    <w:rsid w:val="006D2459"/>
    <w:rsid w:val="006D3229"/>
    <w:rsid w:val="006D3261"/>
    <w:rsid w:val="006D3522"/>
    <w:rsid w:val="006D41B3"/>
    <w:rsid w:val="006D448E"/>
    <w:rsid w:val="006D4CEA"/>
    <w:rsid w:val="006D6C3D"/>
    <w:rsid w:val="006E01F3"/>
    <w:rsid w:val="006E0D52"/>
    <w:rsid w:val="006E5006"/>
    <w:rsid w:val="006E7191"/>
    <w:rsid w:val="006F38ED"/>
    <w:rsid w:val="006F6A3B"/>
    <w:rsid w:val="006F70DA"/>
    <w:rsid w:val="006F73EF"/>
    <w:rsid w:val="00702B7C"/>
    <w:rsid w:val="00703225"/>
    <w:rsid w:val="00703598"/>
    <w:rsid w:val="00704085"/>
    <w:rsid w:val="00704BEE"/>
    <w:rsid w:val="00705C16"/>
    <w:rsid w:val="00706B26"/>
    <w:rsid w:val="00710A92"/>
    <w:rsid w:val="007111B8"/>
    <w:rsid w:val="007121EC"/>
    <w:rsid w:val="007138F0"/>
    <w:rsid w:val="00715527"/>
    <w:rsid w:val="0071564A"/>
    <w:rsid w:val="00716D4C"/>
    <w:rsid w:val="007172D1"/>
    <w:rsid w:val="00717A83"/>
    <w:rsid w:val="00720A27"/>
    <w:rsid w:val="0072153C"/>
    <w:rsid w:val="00723164"/>
    <w:rsid w:val="00724299"/>
    <w:rsid w:val="007271DB"/>
    <w:rsid w:val="007306CD"/>
    <w:rsid w:val="0073070F"/>
    <w:rsid w:val="0073290C"/>
    <w:rsid w:val="00733A7C"/>
    <w:rsid w:val="00734C31"/>
    <w:rsid w:val="00737680"/>
    <w:rsid w:val="00740490"/>
    <w:rsid w:val="00742151"/>
    <w:rsid w:val="00744C48"/>
    <w:rsid w:val="007470E2"/>
    <w:rsid w:val="007527FE"/>
    <w:rsid w:val="00753BE7"/>
    <w:rsid w:val="00757962"/>
    <w:rsid w:val="007613B9"/>
    <w:rsid w:val="0076232B"/>
    <w:rsid w:val="007660AD"/>
    <w:rsid w:val="00766C86"/>
    <w:rsid w:val="00771AC1"/>
    <w:rsid w:val="00771CA0"/>
    <w:rsid w:val="00773911"/>
    <w:rsid w:val="00773BBD"/>
    <w:rsid w:val="00775305"/>
    <w:rsid w:val="00780C25"/>
    <w:rsid w:val="00782E4D"/>
    <w:rsid w:val="007846F6"/>
    <w:rsid w:val="00784B44"/>
    <w:rsid w:val="00785E67"/>
    <w:rsid w:val="00787C79"/>
    <w:rsid w:val="007909E6"/>
    <w:rsid w:val="00791647"/>
    <w:rsid w:val="00792131"/>
    <w:rsid w:val="00794FE6"/>
    <w:rsid w:val="007A4049"/>
    <w:rsid w:val="007A4682"/>
    <w:rsid w:val="007A580E"/>
    <w:rsid w:val="007A6B1B"/>
    <w:rsid w:val="007A70C3"/>
    <w:rsid w:val="007A7ED5"/>
    <w:rsid w:val="007B32DB"/>
    <w:rsid w:val="007B3716"/>
    <w:rsid w:val="007C10EC"/>
    <w:rsid w:val="007C4412"/>
    <w:rsid w:val="007C5103"/>
    <w:rsid w:val="007C5159"/>
    <w:rsid w:val="007C5DA1"/>
    <w:rsid w:val="007C6191"/>
    <w:rsid w:val="007C72DC"/>
    <w:rsid w:val="007C7FF2"/>
    <w:rsid w:val="007D3DFB"/>
    <w:rsid w:val="007D4465"/>
    <w:rsid w:val="007D4D20"/>
    <w:rsid w:val="007D564B"/>
    <w:rsid w:val="007D7338"/>
    <w:rsid w:val="007D776B"/>
    <w:rsid w:val="007E5345"/>
    <w:rsid w:val="007E591D"/>
    <w:rsid w:val="007F0F94"/>
    <w:rsid w:val="007F18AE"/>
    <w:rsid w:val="007F65B5"/>
    <w:rsid w:val="007F6779"/>
    <w:rsid w:val="007F701D"/>
    <w:rsid w:val="00801C50"/>
    <w:rsid w:val="0080274A"/>
    <w:rsid w:val="0080394C"/>
    <w:rsid w:val="00804472"/>
    <w:rsid w:val="00811AAB"/>
    <w:rsid w:val="00820158"/>
    <w:rsid w:val="00822438"/>
    <w:rsid w:val="0082244A"/>
    <w:rsid w:val="00824138"/>
    <w:rsid w:val="0082589C"/>
    <w:rsid w:val="0082708C"/>
    <w:rsid w:val="008328D4"/>
    <w:rsid w:val="00833AA2"/>
    <w:rsid w:val="008341F1"/>
    <w:rsid w:val="008408C5"/>
    <w:rsid w:val="00840DED"/>
    <w:rsid w:val="00841CA3"/>
    <w:rsid w:val="00843434"/>
    <w:rsid w:val="00843F97"/>
    <w:rsid w:val="008448A0"/>
    <w:rsid w:val="008449A5"/>
    <w:rsid w:val="00845C38"/>
    <w:rsid w:val="00846D2A"/>
    <w:rsid w:val="00850C66"/>
    <w:rsid w:val="0085219D"/>
    <w:rsid w:val="00852E5B"/>
    <w:rsid w:val="00855226"/>
    <w:rsid w:val="0085681F"/>
    <w:rsid w:val="008571FB"/>
    <w:rsid w:val="008578BD"/>
    <w:rsid w:val="008622ED"/>
    <w:rsid w:val="00864DC7"/>
    <w:rsid w:val="00864F80"/>
    <w:rsid w:val="00872B00"/>
    <w:rsid w:val="008738D2"/>
    <w:rsid w:val="00875165"/>
    <w:rsid w:val="00875C37"/>
    <w:rsid w:val="00876EF7"/>
    <w:rsid w:val="00877092"/>
    <w:rsid w:val="0088041D"/>
    <w:rsid w:val="00881850"/>
    <w:rsid w:val="00882FAF"/>
    <w:rsid w:val="00884DF2"/>
    <w:rsid w:val="00885936"/>
    <w:rsid w:val="00887218"/>
    <w:rsid w:val="00891C49"/>
    <w:rsid w:val="00891F89"/>
    <w:rsid w:val="00892352"/>
    <w:rsid w:val="00893367"/>
    <w:rsid w:val="00893491"/>
    <w:rsid w:val="008A08FF"/>
    <w:rsid w:val="008A15C3"/>
    <w:rsid w:val="008A53B4"/>
    <w:rsid w:val="008A62B8"/>
    <w:rsid w:val="008B0FBF"/>
    <w:rsid w:val="008B155C"/>
    <w:rsid w:val="008B2BFE"/>
    <w:rsid w:val="008B3010"/>
    <w:rsid w:val="008B3ED9"/>
    <w:rsid w:val="008B46C4"/>
    <w:rsid w:val="008B4E96"/>
    <w:rsid w:val="008B52C1"/>
    <w:rsid w:val="008B5A74"/>
    <w:rsid w:val="008C16BA"/>
    <w:rsid w:val="008C5252"/>
    <w:rsid w:val="008D00ED"/>
    <w:rsid w:val="008D18DD"/>
    <w:rsid w:val="008D5014"/>
    <w:rsid w:val="008D5BAC"/>
    <w:rsid w:val="008D63A0"/>
    <w:rsid w:val="008D772A"/>
    <w:rsid w:val="008E0568"/>
    <w:rsid w:val="008E0769"/>
    <w:rsid w:val="008E0C93"/>
    <w:rsid w:val="008E0F5A"/>
    <w:rsid w:val="008E3149"/>
    <w:rsid w:val="008E5AEA"/>
    <w:rsid w:val="008E62AD"/>
    <w:rsid w:val="008F10F3"/>
    <w:rsid w:val="008F27DF"/>
    <w:rsid w:val="008F29C5"/>
    <w:rsid w:val="008F3715"/>
    <w:rsid w:val="008F3C89"/>
    <w:rsid w:val="008F4165"/>
    <w:rsid w:val="008F636A"/>
    <w:rsid w:val="008F6A49"/>
    <w:rsid w:val="008F70AC"/>
    <w:rsid w:val="009012C6"/>
    <w:rsid w:val="00903240"/>
    <w:rsid w:val="00903556"/>
    <w:rsid w:val="00912354"/>
    <w:rsid w:val="00914784"/>
    <w:rsid w:val="009168B6"/>
    <w:rsid w:val="00917EA9"/>
    <w:rsid w:val="009206BA"/>
    <w:rsid w:val="00922563"/>
    <w:rsid w:val="00925496"/>
    <w:rsid w:val="00925CB0"/>
    <w:rsid w:val="00925CFC"/>
    <w:rsid w:val="0092613F"/>
    <w:rsid w:val="00926F88"/>
    <w:rsid w:val="009334EF"/>
    <w:rsid w:val="00934D09"/>
    <w:rsid w:val="0093684A"/>
    <w:rsid w:val="009371F9"/>
    <w:rsid w:val="0093759E"/>
    <w:rsid w:val="0094049C"/>
    <w:rsid w:val="009413A7"/>
    <w:rsid w:val="00941820"/>
    <w:rsid w:val="00941C45"/>
    <w:rsid w:val="00941CAE"/>
    <w:rsid w:val="00944531"/>
    <w:rsid w:val="00945C27"/>
    <w:rsid w:val="009474A0"/>
    <w:rsid w:val="00950BAE"/>
    <w:rsid w:val="00950F4F"/>
    <w:rsid w:val="00952136"/>
    <w:rsid w:val="00952A0E"/>
    <w:rsid w:val="00954D50"/>
    <w:rsid w:val="009563CE"/>
    <w:rsid w:val="009607E8"/>
    <w:rsid w:val="00960F6D"/>
    <w:rsid w:val="00961A8D"/>
    <w:rsid w:val="00967A40"/>
    <w:rsid w:val="00971A82"/>
    <w:rsid w:val="00973592"/>
    <w:rsid w:val="00976E87"/>
    <w:rsid w:val="009829CC"/>
    <w:rsid w:val="00984367"/>
    <w:rsid w:val="009846F1"/>
    <w:rsid w:val="00990BF1"/>
    <w:rsid w:val="00995AC6"/>
    <w:rsid w:val="00995E95"/>
    <w:rsid w:val="00995FF4"/>
    <w:rsid w:val="00996565"/>
    <w:rsid w:val="00996BFA"/>
    <w:rsid w:val="009A23EF"/>
    <w:rsid w:val="009B1A1D"/>
    <w:rsid w:val="009B4A44"/>
    <w:rsid w:val="009B53B6"/>
    <w:rsid w:val="009B5B89"/>
    <w:rsid w:val="009B5F88"/>
    <w:rsid w:val="009B6660"/>
    <w:rsid w:val="009B6F21"/>
    <w:rsid w:val="009B7E46"/>
    <w:rsid w:val="009C1361"/>
    <w:rsid w:val="009C2DA3"/>
    <w:rsid w:val="009C68C0"/>
    <w:rsid w:val="009D2818"/>
    <w:rsid w:val="009D281F"/>
    <w:rsid w:val="009D3D6A"/>
    <w:rsid w:val="009D6F31"/>
    <w:rsid w:val="009D70CB"/>
    <w:rsid w:val="009E1978"/>
    <w:rsid w:val="009E2507"/>
    <w:rsid w:val="009E3666"/>
    <w:rsid w:val="009F4BAA"/>
    <w:rsid w:val="009F4FBA"/>
    <w:rsid w:val="009F584A"/>
    <w:rsid w:val="00A01B8B"/>
    <w:rsid w:val="00A1358E"/>
    <w:rsid w:val="00A13A8A"/>
    <w:rsid w:val="00A14918"/>
    <w:rsid w:val="00A14B21"/>
    <w:rsid w:val="00A2048B"/>
    <w:rsid w:val="00A21DC7"/>
    <w:rsid w:val="00A22E5C"/>
    <w:rsid w:val="00A23A0F"/>
    <w:rsid w:val="00A24861"/>
    <w:rsid w:val="00A26D59"/>
    <w:rsid w:val="00A2709C"/>
    <w:rsid w:val="00A300E1"/>
    <w:rsid w:val="00A31C47"/>
    <w:rsid w:val="00A3218F"/>
    <w:rsid w:val="00A40F27"/>
    <w:rsid w:val="00A41A65"/>
    <w:rsid w:val="00A45C34"/>
    <w:rsid w:val="00A466C3"/>
    <w:rsid w:val="00A46CB6"/>
    <w:rsid w:val="00A476E2"/>
    <w:rsid w:val="00A47CFA"/>
    <w:rsid w:val="00A50150"/>
    <w:rsid w:val="00A57AA5"/>
    <w:rsid w:val="00A67AA6"/>
    <w:rsid w:val="00A71C2F"/>
    <w:rsid w:val="00A720D2"/>
    <w:rsid w:val="00A72918"/>
    <w:rsid w:val="00A8003D"/>
    <w:rsid w:val="00A80629"/>
    <w:rsid w:val="00A80F36"/>
    <w:rsid w:val="00A81235"/>
    <w:rsid w:val="00A856EB"/>
    <w:rsid w:val="00A917CC"/>
    <w:rsid w:val="00A91E0E"/>
    <w:rsid w:val="00A92E88"/>
    <w:rsid w:val="00A94159"/>
    <w:rsid w:val="00A946CB"/>
    <w:rsid w:val="00A955E2"/>
    <w:rsid w:val="00A96B96"/>
    <w:rsid w:val="00A97D9C"/>
    <w:rsid w:val="00AA2AF3"/>
    <w:rsid w:val="00AA3181"/>
    <w:rsid w:val="00AA4AE0"/>
    <w:rsid w:val="00AA7452"/>
    <w:rsid w:val="00AB39F9"/>
    <w:rsid w:val="00AB64CB"/>
    <w:rsid w:val="00AB74E9"/>
    <w:rsid w:val="00AC1681"/>
    <w:rsid w:val="00AC23FC"/>
    <w:rsid w:val="00AC2FAC"/>
    <w:rsid w:val="00AC356F"/>
    <w:rsid w:val="00AC3BA6"/>
    <w:rsid w:val="00AC4C50"/>
    <w:rsid w:val="00AC4F61"/>
    <w:rsid w:val="00AC5AAC"/>
    <w:rsid w:val="00AC63FD"/>
    <w:rsid w:val="00AD0190"/>
    <w:rsid w:val="00AD15EA"/>
    <w:rsid w:val="00AD39BB"/>
    <w:rsid w:val="00AD47ED"/>
    <w:rsid w:val="00AE781E"/>
    <w:rsid w:val="00AE7BC7"/>
    <w:rsid w:val="00AE7FE4"/>
    <w:rsid w:val="00AF14DE"/>
    <w:rsid w:val="00AF374C"/>
    <w:rsid w:val="00AF4DBB"/>
    <w:rsid w:val="00B00EA5"/>
    <w:rsid w:val="00B00F7A"/>
    <w:rsid w:val="00B063EF"/>
    <w:rsid w:val="00B06625"/>
    <w:rsid w:val="00B13EB9"/>
    <w:rsid w:val="00B2026E"/>
    <w:rsid w:val="00B21F49"/>
    <w:rsid w:val="00B23084"/>
    <w:rsid w:val="00B23588"/>
    <w:rsid w:val="00B23B7C"/>
    <w:rsid w:val="00B2538A"/>
    <w:rsid w:val="00B30CD2"/>
    <w:rsid w:val="00B33F2E"/>
    <w:rsid w:val="00B36CC3"/>
    <w:rsid w:val="00B41275"/>
    <w:rsid w:val="00B45D00"/>
    <w:rsid w:val="00B45DF1"/>
    <w:rsid w:val="00B4657A"/>
    <w:rsid w:val="00B472AE"/>
    <w:rsid w:val="00B509EA"/>
    <w:rsid w:val="00B514B9"/>
    <w:rsid w:val="00B52C70"/>
    <w:rsid w:val="00B53E9E"/>
    <w:rsid w:val="00B56864"/>
    <w:rsid w:val="00B60A5A"/>
    <w:rsid w:val="00B60BA5"/>
    <w:rsid w:val="00B62682"/>
    <w:rsid w:val="00B63D34"/>
    <w:rsid w:val="00B649D0"/>
    <w:rsid w:val="00B64EC8"/>
    <w:rsid w:val="00B6590D"/>
    <w:rsid w:val="00B65AEB"/>
    <w:rsid w:val="00B70F2F"/>
    <w:rsid w:val="00B748B0"/>
    <w:rsid w:val="00B74B78"/>
    <w:rsid w:val="00B751E4"/>
    <w:rsid w:val="00B80083"/>
    <w:rsid w:val="00B81A80"/>
    <w:rsid w:val="00B825C9"/>
    <w:rsid w:val="00B8298A"/>
    <w:rsid w:val="00B8333C"/>
    <w:rsid w:val="00B835C0"/>
    <w:rsid w:val="00B90E1D"/>
    <w:rsid w:val="00B934CA"/>
    <w:rsid w:val="00B93557"/>
    <w:rsid w:val="00B9649A"/>
    <w:rsid w:val="00B96A33"/>
    <w:rsid w:val="00B97ED5"/>
    <w:rsid w:val="00BA0DCD"/>
    <w:rsid w:val="00BA21B5"/>
    <w:rsid w:val="00BA6EE3"/>
    <w:rsid w:val="00BB206F"/>
    <w:rsid w:val="00BB6611"/>
    <w:rsid w:val="00BB6B33"/>
    <w:rsid w:val="00BC18EF"/>
    <w:rsid w:val="00BC2FDC"/>
    <w:rsid w:val="00BC3517"/>
    <w:rsid w:val="00BC464B"/>
    <w:rsid w:val="00BC796D"/>
    <w:rsid w:val="00BD024A"/>
    <w:rsid w:val="00BD06AA"/>
    <w:rsid w:val="00BD16CD"/>
    <w:rsid w:val="00BD3904"/>
    <w:rsid w:val="00BE1C8D"/>
    <w:rsid w:val="00BE1F2E"/>
    <w:rsid w:val="00BE2495"/>
    <w:rsid w:val="00BE313E"/>
    <w:rsid w:val="00BE377E"/>
    <w:rsid w:val="00BE5634"/>
    <w:rsid w:val="00BE68BE"/>
    <w:rsid w:val="00BE7EF9"/>
    <w:rsid w:val="00BF0510"/>
    <w:rsid w:val="00BF0B6D"/>
    <w:rsid w:val="00BF2559"/>
    <w:rsid w:val="00BF27AC"/>
    <w:rsid w:val="00BF2D89"/>
    <w:rsid w:val="00BF5B8F"/>
    <w:rsid w:val="00BF6148"/>
    <w:rsid w:val="00BF655E"/>
    <w:rsid w:val="00C013C6"/>
    <w:rsid w:val="00C03EC5"/>
    <w:rsid w:val="00C0525B"/>
    <w:rsid w:val="00C07236"/>
    <w:rsid w:val="00C14185"/>
    <w:rsid w:val="00C1610F"/>
    <w:rsid w:val="00C16590"/>
    <w:rsid w:val="00C206CA"/>
    <w:rsid w:val="00C20E75"/>
    <w:rsid w:val="00C21A7C"/>
    <w:rsid w:val="00C25997"/>
    <w:rsid w:val="00C25AFA"/>
    <w:rsid w:val="00C25FC1"/>
    <w:rsid w:val="00C26AFD"/>
    <w:rsid w:val="00C271EC"/>
    <w:rsid w:val="00C30B8B"/>
    <w:rsid w:val="00C36FFE"/>
    <w:rsid w:val="00C40782"/>
    <w:rsid w:val="00C41C39"/>
    <w:rsid w:val="00C4572A"/>
    <w:rsid w:val="00C4584F"/>
    <w:rsid w:val="00C52798"/>
    <w:rsid w:val="00C52878"/>
    <w:rsid w:val="00C53DB7"/>
    <w:rsid w:val="00C556E0"/>
    <w:rsid w:val="00C5710E"/>
    <w:rsid w:val="00C60751"/>
    <w:rsid w:val="00C622E5"/>
    <w:rsid w:val="00C658EA"/>
    <w:rsid w:val="00C6636E"/>
    <w:rsid w:val="00C70D7E"/>
    <w:rsid w:val="00C716C5"/>
    <w:rsid w:val="00C74C13"/>
    <w:rsid w:val="00C83156"/>
    <w:rsid w:val="00C84CE9"/>
    <w:rsid w:val="00C86717"/>
    <w:rsid w:val="00C872DC"/>
    <w:rsid w:val="00C87B59"/>
    <w:rsid w:val="00C90C66"/>
    <w:rsid w:val="00C913B5"/>
    <w:rsid w:val="00C9459F"/>
    <w:rsid w:val="00C94955"/>
    <w:rsid w:val="00C97378"/>
    <w:rsid w:val="00CA086B"/>
    <w:rsid w:val="00CA14B9"/>
    <w:rsid w:val="00CA34A8"/>
    <w:rsid w:val="00CB273D"/>
    <w:rsid w:val="00CB3860"/>
    <w:rsid w:val="00CB527B"/>
    <w:rsid w:val="00CB56E9"/>
    <w:rsid w:val="00CB5736"/>
    <w:rsid w:val="00CB58F3"/>
    <w:rsid w:val="00CB5F3C"/>
    <w:rsid w:val="00CB6379"/>
    <w:rsid w:val="00CB71F9"/>
    <w:rsid w:val="00CC5770"/>
    <w:rsid w:val="00CC615C"/>
    <w:rsid w:val="00CC72F5"/>
    <w:rsid w:val="00CC7DD4"/>
    <w:rsid w:val="00CD2594"/>
    <w:rsid w:val="00CD4090"/>
    <w:rsid w:val="00CD546B"/>
    <w:rsid w:val="00CE2E08"/>
    <w:rsid w:val="00CE3A1C"/>
    <w:rsid w:val="00CE4925"/>
    <w:rsid w:val="00CE4C83"/>
    <w:rsid w:val="00CE621B"/>
    <w:rsid w:val="00CE75B4"/>
    <w:rsid w:val="00CF0322"/>
    <w:rsid w:val="00CF120E"/>
    <w:rsid w:val="00CF226A"/>
    <w:rsid w:val="00CF2F09"/>
    <w:rsid w:val="00CF68C5"/>
    <w:rsid w:val="00D02E95"/>
    <w:rsid w:val="00D02F22"/>
    <w:rsid w:val="00D03482"/>
    <w:rsid w:val="00D03A62"/>
    <w:rsid w:val="00D0427D"/>
    <w:rsid w:val="00D0450F"/>
    <w:rsid w:val="00D06E4B"/>
    <w:rsid w:val="00D0760E"/>
    <w:rsid w:val="00D07610"/>
    <w:rsid w:val="00D079F2"/>
    <w:rsid w:val="00D120DB"/>
    <w:rsid w:val="00D142EB"/>
    <w:rsid w:val="00D15105"/>
    <w:rsid w:val="00D1581D"/>
    <w:rsid w:val="00D16D90"/>
    <w:rsid w:val="00D20866"/>
    <w:rsid w:val="00D210A5"/>
    <w:rsid w:val="00D2142E"/>
    <w:rsid w:val="00D22B94"/>
    <w:rsid w:val="00D258D4"/>
    <w:rsid w:val="00D25D39"/>
    <w:rsid w:val="00D30EA4"/>
    <w:rsid w:val="00D3523B"/>
    <w:rsid w:val="00D35802"/>
    <w:rsid w:val="00D365EB"/>
    <w:rsid w:val="00D37307"/>
    <w:rsid w:val="00D37DCF"/>
    <w:rsid w:val="00D43324"/>
    <w:rsid w:val="00D43F82"/>
    <w:rsid w:val="00D46630"/>
    <w:rsid w:val="00D4752F"/>
    <w:rsid w:val="00D55593"/>
    <w:rsid w:val="00D56747"/>
    <w:rsid w:val="00D574CC"/>
    <w:rsid w:val="00D579D5"/>
    <w:rsid w:val="00D67384"/>
    <w:rsid w:val="00D70E89"/>
    <w:rsid w:val="00D728E8"/>
    <w:rsid w:val="00D74FA9"/>
    <w:rsid w:val="00D74FC4"/>
    <w:rsid w:val="00D74FFD"/>
    <w:rsid w:val="00D75240"/>
    <w:rsid w:val="00D75795"/>
    <w:rsid w:val="00D80613"/>
    <w:rsid w:val="00D8100C"/>
    <w:rsid w:val="00D83FF9"/>
    <w:rsid w:val="00D846BC"/>
    <w:rsid w:val="00D91E55"/>
    <w:rsid w:val="00D92FDF"/>
    <w:rsid w:val="00DA1026"/>
    <w:rsid w:val="00DA1815"/>
    <w:rsid w:val="00DA2F5E"/>
    <w:rsid w:val="00DA33F6"/>
    <w:rsid w:val="00DA3731"/>
    <w:rsid w:val="00DB0326"/>
    <w:rsid w:val="00DB0792"/>
    <w:rsid w:val="00DB08E8"/>
    <w:rsid w:val="00DB0CD0"/>
    <w:rsid w:val="00DC407A"/>
    <w:rsid w:val="00DC50DA"/>
    <w:rsid w:val="00DC632B"/>
    <w:rsid w:val="00DC727D"/>
    <w:rsid w:val="00DD3542"/>
    <w:rsid w:val="00DD41C5"/>
    <w:rsid w:val="00DD76DE"/>
    <w:rsid w:val="00DD7793"/>
    <w:rsid w:val="00DD79B2"/>
    <w:rsid w:val="00DD7A7A"/>
    <w:rsid w:val="00DE541B"/>
    <w:rsid w:val="00DF1C1A"/>
    <w:rsid w:val="00DF35FE"/>
    <w:rsid w:val="00DF3CA3"/>
    <w:rsid w:val="00DF545A"/>
    <w:rsid w:val="00E0201B"/>
    <w:rsid w:val="00E04DE9"/>
    <w:rsid w:val="00E0553E"/>
    <w:rsid w:val="00E0680C"/>
    <w:rsid w:val="00E11325"/>
    <w:rsid w:val="00E14ECE"/>
    <w:rsid w:val="00E16DBA"/>
    <w:rsid w:val="00E24D2B"/>
    <w:rsid w:val="00E3001C"/>
    <w:rsid w:val="00E305E6"/>
    <w:rsid w:val="00E33BC1"/>
    <w:rsid w:val="00E40BAC"/>
    <w:rsid w:val="00E41021"/>
    <w:rsid w:val="00E415CC"/>
    <w:rsid w:val="00E44392"/>
    <w:rsid w:val="00E4487E"/>
    <w:rsid w:val="00E44A68"/>
    <w:rsid w:val="00E4514C"/>
    <w:rsid w:val="00E466B6"/>
    <w:rsid w:val="00E46F01"/>
    <w:rsid w:val="00E470A8"/>
    <w:rsid w:val="00E478AC"/>
    <w:rsid w:val="00E50734"/>
    <w:rsid w:val="00E53D6D"/>
    <w:rsid w:val="00E54907"/>
    <w:rsid w:val="00E55A48"/>
    <w:rsid w:val="00E61B70"/>
    <w:rsid w:val="00E62630"/>
    <w:rsid w:val="00E63A57"/>
    <w:rsid w:val="00E70F79"/>
    <w:rsid w:val="00E7142B"/>
    <w:rsid w:val="00E71530"/>
    <w:rsid w:val="00E71651"/>
    <w:rsid w:val="00E71917"/>
    <w:rsid w:val="00E7712A"/>
    <w:rsid w:val="00E80051"/>
    <w:rsid w:val="00E8076E"/>
    <w:rsid w:val="00E8484C"/>
    <w:rsid w:val="00E859A5"/>
    <w:rsid w:val="00E87502"/>
    <w:rsid w:val="00E87FDB"/>
    <w:rsid w:val="00E92B2D"/>
    <w:rsid w:val="00E92C46"/>
    <w:rsid w:val="00E94D0F"/>
    <w:rsid w:val="00E97A4A"/>
    <w:rsid w:val="00EA082B"/>
    <w:rsid w:val="00EA1AB3"/>
    <w:rsid w:val="00EA37D7"/>
    <w:rsid w:val="00EA4A5B"/>
    <w:rsid w:val="00EB2A98"/>
    <w:rsid w:val="00EB3E18"/>
    <w:rsid w:val="00EB44E6"/>
    <w:rsid w:val="00EB6DE7"/>
    <w:rsid w:val="00EB7472"/>
    <w:rsid w:val="00EC04B6"/>
    <w:rsid w:val="00EC10A5"/>
    <w:rsid w:val="00EC14AE"/>
    <w:rsid w:val="00EC16F5"/>
    <w:rsid w:val="00EC2CEB"/>
    <w:rsid w:val="00EC338C"/>
    <w:rsid w:val="00EC41DE"/>
    <w:rsid w:val="00EC43A1"/>
    <w:rsid w:val="00EC5361"/>
    <w:rsid w:val="00EC7DDB"/>
    <w:rsid w:val="00ED08C3"/>
    <w:rsid w:val="00ED1C8F"/>
    <w:rsid w:val="00ED47BF"/>
    <w:rsid w:val="00ED7707"/>
    <w:rsid w:val="00ED7774"/>
    <w:rsid w:val="00ED7F86"/>
    <w:rsid w:val="00EE1AD3"/>
    <w:rsid w:val="00EE3754"/>
    <w:rsid w:val="00EF1847"/>
    <w:rsid w:val="00EF1EC2"/>
    <w:rsid w:val="00EF27D6"/>
    <w:rsid w:val="00F00E60"/>
    <w:rsid w:val="00F03F29"/>
    <w:rsid w:val="00F0609A"/>
    <w:rsid w:val="00F0677F"/>
    <w:rsid w:val="00F10E36"/>
    <w:rsid w:val="00F11AE9"/>
    <w:rsid w:val="00F13776"/>
    <w:rsid w:val="00F14B7D"/>
    <w:rsid w:val="00F14FFA"/>
    <w:rsid w:val="00F15A17"/>
    <w:rsid w:val="00F15B54"/>
    <w:rsid w:val="00F20686"/>
    <w:rsid w:val="00F22999"/>
    <w:rsid w:val="00F26F31"/>
    <w:rsid w:val="00F303D1"/>
    <w:rsid w:val="00F32D9F"/>
    <w:rsid w:val="00F35270"/>
    <w:rsid w:val="00F3607D"/>
    <w:rsid w:val="00F37328"/>
    <w:rsid w:val="00F40F8A"/>
    <w:rsid w:val="00F412B7"/>
    <w:rsid w:val="00F42C9F"/>
    <w:rsid w:val="00F430AD"/>
    <w:rsid w:val="00F45036"/>
    <w:rsid w:val="00F46B4F"/>
    <w:rsid w:val="00F470E2"/>
    <w:rsid w:val="00F478E6"/>
    <w:rsid w:val="00F52FAB"/>
    <w:rsid w:val="00F53B65"/>
    <w:rsid w:val="00F55252"/>
    <w:rsid w:val="00F5527B"/>
    <w:rsid w:val="00F55354"/>
    <w:rsid w:val="00F61182"/>
    <w:rsid w:val="00F64C04"/>
    <w:rsid w:val="00F6530F"/>
    <w:rsid w:val="00F660B8"/>
    <w:rsid w:val="00F66B62"/>
    <w:rsid w:val="00F70E17"/>
    <w:rsid w:val="00F71015"/>
    <w:rsid w:val="00F733C3"/>
    <w:rsid w:val="00F7741A"/>
    <w:rsid w:val="00F80A0B"/>
    <w:rsid w:val="00F81908"/>
    <w:rsid w:val="00F90237"/>
    <w:rsid w:val="00F93D3C"/>
    <w:rsid w:val="00F94F28"/>
    <w:rsid w:val="00F961CA"/>
    <w:rsid w:val="00F964D9"/>
    <w:rsid w:val="00F979AE"/>
    <w:rsid w:val="00FA0307"/>
    <w:rsid w:val="00FA037C"/>
    <w:rsid w:val="00FA24E7"/>
    <w:rsid w:val="00FA294A"/>
    <w:rsid w:val="00FA30D6"/>
    <w:rsid w:val="00FA66A2"/>
    <w:rsid w:val="00FA6DCF"/>
    <w:rsid w:val="00FB035D"/>
    <w:rsid w:val="00FB0546"/>
    <w:rsid w:val="00FB390E"/>
    <w:rsid w:val="00FB3E37"/>
    <w:rsid w:val="00FB5CD4"/>
    <w:rsid w:val="00FB6031"/>
    <w:rsid w:val="00FB75C2"/>
    <w:rsid w:val="00FB76E1"/>
    <w:rsid w:val="00FC11AA"/>
    <w:rsid w:val="00FC202A"/>
    <w:rsid w:val="00FC3894"/>
    <w:rsid w:val="00FC3BEF"/>
    <w:rsid w:val="00FC522D"/>
    <w:rsid w:val="00FD0F57"/>
    <w:rsid w:val="00FD4C95"/>
    <w:rsid w:val="00FD5E8A"/>
    <w:rsid w:val="00FE03E6"/>
    <w:rsid w:val="00FE11AE"/>
    <w:rsid w:val="00FE3567"/>
    <w:rsid w:val="00FE389A"/>
    <w:rsid w:val="00FE712F"/>
    <w:rsid w:val="00FF2B9A"/>
    <w:rsid w:val="00FF3994"/>
    <w:rsid w:val="00FF3F51"/>
    <w:rsid w:val="00FF505F"/>
    <w:rsid w:val="00FF5F81"/>
    <w:rsid w:val="00FF68EB"/>
    <w:rsid w:val="00FF70F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25F33C"/>
  <w15:chartTrackingRefBased/>
  <w15:docId w15:val="{31BB9A6C-94E0-4359-B991-9C1062D2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DF1"/>
    <w:pPr>
      <w:jc w:val="both"/>
    </w:pPr>
    <w:rPr>
      <w:sz w:val="22"/>
      <w:szCs w:val="22"/>
      <w:lang w:eastAsia="en-US"/>
    </w:rPr>
  </w:style>
  <w:style w:type="paragraph" w:styleId="Titre1">
    <w:name w:val="heading 1"/>
    <w:basedOn w:val="Normal"/>
    <w:next w:val="Corpsdetexte"/>
    <w:qFormat/>
    <w:rsid w:val="00B45DF1"/>
    <w:pPr>
      <w:keepNext/>
      <w:numPr>
        <w:numId w:val="7"/>
      </w:numPr>
      <w:pBdr>
        <w:bottom w:val="single" w:sz="8" w:space="1" w:color="0000FF"/>
      </w:pBdr>
      <w:tabs>
        <w:tab w:val="left" w:pos="397"/>
      </w:tabs>
      <w:spacing w:before="240" w:after="120"/>
      <w:outlineLvl w:val="0"/>
    </w:pPr>
    <w:rPr>
      <w:b/>
      <w:i/>
      <w:iCs/>
      <w:caps/>
      <w:color w:val="0000FF"/>
      <w:kern w:val="28"/>
    </w:rPr>
  </w:style>
  <w:style w:type="paragraph" w:styleId="Titre2">
    <w:name w:val="heading 2"/>
    <w:basedOn w:val="Normal"/>
    <w:next w:val="Corpsdetexte"/>
    <w:qFormat/>
    <w:rsid w:val="00B45DF1"/>
    <w:pPr>
      <w:keepNext/>
      <w:keepLines/>
      <w:numPr>
        <w:ilvl w:val="1"/>
        <w:numId w:val="7"/>
      </w:numPr>
      <w:tabs>
        <w:tab w:val="num" w:pos="360"/>
      </w:tabs>
      <w:spacing w:before="240" w:after="120"/>
      <w:ind w:left="0" w:firstLine="0"/>
      <w:outlineLvl w:val="1"/>
    </w:pPr>
    <w:rPr>
      <w:b/>
      <w:caps/>
      <w:u w:val="single"/>
    </w:rPr>
  </w:style>
  <w:style w:type="paragraph" w:styleId="Titre3">
    <w:name w:val="heading 3"/>
    <w:basedOn w:val="Normal"/>
    <w:next w:val="Corpsdetexte"/>
    <w:qFormat/>
    <w:rsid w:val="00B45DF1"/>
    <w:pPr>
      <w:keepNext/>
      <w:keepLines/>
      <w:numPr>
        <w:ilvl w:val="2"/>
        <w:numId w:val="7"/>
      </w:numPr>
      <w:suppressAutoHyphens/>
      <w:spacing w:before="60" w:after="120"/>
      <w:outlineLvl w:val="2"/>
    </w:pPr>
    <w:rPr>
      <w:spacing w:val="-2"/>
      <w:u w:val="single"/>
    </w:rPr>
  </w:style>
  <w:style w:type="paragraph" w:styleId="Titre4">
    <w:name w:val="heading 4"/>
    <w:basedOn w:val="Normal"/>
    <w:next w:val="Corpsdetexte"/>
    <w:qFormat/>
    <w:rsid w:val="00B45DF1"/>
    <w:pPr>
      <w:keepNext/>
      <w:keepLines/>
      <w:numPr>
        <w:ilvl w:val="3"/>
        <w:numId w:val="7"/>
      </w:numPr>
      <w:tabs>
        <w:tab w:val="left" w:pos="964"/>
      </w:tabs>
      <w:spacing w:after="120"/>
      <w:outlineLvl w:val="3"/>
    </w:pPr>
  </w:style>
  <w:style w:type="paragraph" w:styleId="Titre5">
    <w:name w:val="heading 5"/>
    <w:basedOn w:val="Normal"/>
    <w:next w:val="Normal"/>
    <w:qFormat/>
    <w:rsid w:val="00B45DF1"/>
    <w:pPr>
      <w:numPr>
        <w:ilvl w:val="4"/>
        <w:numId w:val="7"/>
      </w:numPr>
      <w:spacing w:after="120"/>
      <w:outlineLvl w:val="4"/>
    </w:pPr>
    <w:rPr>
      <w:u w:val="single"/>
    </w:rPr>
  </w:style>
  <w:style w:type="paragraph" w:styleId="Titre6">
    <w:name w:val="heading 6"/>
    <w:basedOn w:val="Titre5"/>
    <w:next w:val="Normal"/>
    <w:qFormat/>
    <w:rsid w:val="00B45DF1"/>
    <w:pPr>
      <w:numPr>
        <w:ilvl w:val="5"/>
      </w:numPr>
      <w:tabs>
        <w:tab w:val="num" w:pos="1008"/>
      </w:tabs>
      <w:ind w:left="1008" w:hanging="1008"/>
      <w:outlineLvl w:val="5"/>
    </w:pPr>
  </w:style>
  <w:style w:type="paragraph" w:styleId="Titre7">
    <w:name w:val="heading 7"/>
    <w:basedOn w:val="Normal"/>
    <w:next w:val="Normal"/>
    <w:qFormat/>
    <w:rsid w:val="00B45DF1"/>
    <w:pPr>
      <w:numPr>
        <w:ilvl w:val="6"/>
        <w:numId w:val="7"/>
      </w:numPr>
      <w:spacing w:after="60"/>
      <w:outlineLvl w:val="6"/>
    </w:pPr>
    <w:rPr>
      <w:rFonts w:cs="Arial"/>
    </w:rPr>
  </w:style>
  <w:style w:type="paragraph" w:styleId="Titre8">
    <w:name w:val="heading 8"/>
    <w:basedOn w:val="Normal"/>
    <w:next w:val="Normal"/>
    <w:qFormat/>
    <w:rsid w:val="00B45DF1"/>
    <w:pPr>
      <w:numPr>
        <w:ilvl w:val="7"/>
        <w:numId w:val="7"/>
      </w:numPr>
      <w:spacing w:after="60"/>
      <w:outlineLvl w:val="7"/>
    </w:pPr>
    <w:rPr>
      <w:rFonts w:cs="Arial"/>
      <w:i/>
      <w:iCs/>
    </w:rPr>
  </w:style>
  <w:style w:type="paragraph" w:styleId="Titre9">
    <w:name w:val="heading 9"/>
    <w:basedOn w:val="Normal"/>
    <w:next w:val="Normal"/>
    <w:qFormat/>
    <w:rsid w:val="00B45DF1"/>
    <w:pPr>
      <w:numPr>
        <w:ilvl w:val="8"/>
        <w:numId w:val="7"/>
      </w:numPr>
      <w:spacing w:after="60"/>
      <w:outlineLvl w:val="8"/>
    </w:pPr>
    <w:rPr>
      <w:rFonts w:cs="Arial"/>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Documentsderfrence">
    <w:name w:val="Documents de référence"/>
    <w:basedOn w:val="Aucuneliste"/>
    <w:rsid w:val="00B45DF1"/>
    <w:pPr>
      <w:numPr>
        <w:numId w:val="2"/>
      </w:numPr>
    </w:pPr>
  </w:style>
  <w:style w:type="paragraph" w:styleId="Corpsdetexte">
    <w:name w:val="Body Text"/>
    <w:basedOn w:val="Normal"/>
    <w:link w:val="CorpsdetexteCar"/>
    <w:rsid w:val="00B45DF1"/>
    <w:pPr>
      <w:tabs>
        <w:tab w:val="left" w:pos="284"/>
      </w:tabs>
      <w:spacing w:after="120"/>
    </w:pPr>
  </w:style>
  <w:style w:type="paragraph" w:customStyle="1" w:styleId="Annexetitre1">
    <w:name w:val="Annexe titre 1"/>
    <w:basedOn w:val="Titre2"/>
    <w:next w:val="Corpsdetexte"/>
    <w:rsid w:val="00B45DF1"/>
    <w:pPr>
      <w:keepLines w:val="0"/>
      <w:spacing w:before="120"/>
      <w:ind w:left="284" w:hanging="284"/>
    </w:pPr>
    <w:rPr>
      <w:rFonts w:cs="Arial"/>
      <w:bCs/>
      <w:iCs/>
      <w:caps w:val="0"/>
    </w:rPr>
  </w:style>
  <w:style w:type="paragraph" w:customStyle="1" w:styleId="Annexetitre2">
    <w:name w:val="Annexe titre 2"/>
    <w:basedOn w:val="Titre3"/>
    <w:next w:val="Corpsdetexte"/>
    <w:rsid w:val="00B45DF1"/>
    <w:pPr>
      <w:keepLines w:val="0"/>
      <w:suppressAutoHyphens w:val="0"/>
      <w:spacing w:before="120"/>
      <w:ind w:left="284" w:hanging="284"/>
    </w:pPr>
    <w:rPr>
      <w:rFonts w:cs="Arial"/>
      <w:b/>
      <w:bCs/>
      <w:spacing w:val="0"/>
      <w:u w:val="none"/>
    </w:rPr>
  </w:style>
  <w:style w:type="table" w:styleId="Thmedutableau">
    <w:name w:val="Table Theme"/>
    <w:basedOn w:val="TableauNormal"/>
    <w:rsid w:val="00B45DF1"/>
    <w:pPr>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denotedefin">
    <w:name w:val="endnote reference"/>
    <w:semiHidden/>
    <w:rsid w:val="00B45DF1"/>
    <w:rPr>
      <w:rFonts w:ascii="Futura Bk BT" w:hAnsi="Futura Bk BT"/>
      <w:sz w:val="22"/>
      <w:szCs w:val="22"/>
      <w:vertAlign w:val="superscript"/>
    </w:rPr>
  </w:style>
  <w:style w:type="character" w:styleId="Appelnotedebasdep">
    <w:name w:val="footnote reference"/>
    <w:semiHidden/>
    <w:rsid w:val="00B45DF1"/>
    <w:rPr>
      <w:rFonts w:ascii="Futura Bk BT" w:hAnsi="Futura Bk BT"/>
      <w:sz w:val="22"/>
      <w:szCs w:val="22"/>
      <w:vertAlign w:val="superscript"/>
    </w:rPr>
  </w:style>
  <w:style w:type="paragraph" w:customStyle="1" w:styleId="Corpsdetextesansinterlignesup">
    <w:name w:val="Corps de texte  sans interligne sup"/>
    <w:basedOn w:val="Corpsdetexte"/>
    <w:rsid w:val="00B45DF1"/>
    <w:pPr>
      <w:spacing w:after="0"/>
    </w:pPr>
  </w:style>
  <w:style w:type="paragraph" w:styleId="En-tte">
    <w:name w:val="header"/>
    <w:basedOn w:val="Normal"/>
    <w:rsid w:val="00B45DF1"/>
    <w:rPr>
      <w:sz w:val="18"/>
    </w:rPr>
  </w:style>
  <w:style w:type="paragraph" w:customStyle="1" w:styleId="En-ttepagination">
    <w:name w:val="En-tête pagination"/>
    <w:basedOn w:val="En-tte"/>
    <w:rsid w:val="00B45DF1"/>
    <w:pPr>
      <w:tabs>
        <w:tab w:val="left" w:leader="dot" w:pos="6521"/>
      </w:tabs>
      <w:jc w:val="right"/>
    </w:pPr>
    <w:rPr>
      <w:sz w:val="22"/>
    </w:rPr>
  </w:style>
  <w:style w:type="paragraph" w:styleId="Listenumros">
    <w:name w:val="List Number"/>
    <w:basedOn w:val="Corpsdetexte"/>
    <w:qFormat/>
    <w:rsid w:val="00B45DF1"/>
    <w:pPr>
      <w:numPr>
        <w:numId w:val="9"/>
      </w:numPr>
      <w:ind w:left="284" w:hanging="284"/>
    </w:pPr>
  </w:style>
  <w:style w:type="paragraph" w:styleId="Listenumros2">
    <w:name w:val="List Number 2"/>
    <w:basedOn w:val="Listenumros"/>
    <w:rsid w:val="00B45DF1"/>
    <w:pPr>
      <w:ind w:left="567" w:hanging="283"/>
    </w:pPr>
  </w:style>
  <w:style w:type="paragraph" w:customStyle="1" w:styleId="Listenumros2sansinterlignesup">
    <w:name w:val="Liste à numéros 2 sans interligne sup"/>
    <w:basedOn w:val="Listenumros2"/>
    <w:rsid w:val="00B45DF1"/>
    <w:pPr>
      <w:spacing w:after="0"/>
      <w:ind w:left="568" w:hanging="284"/>
    </w:pPr>
  </w:style>
  <w:style w:type="paragraph" w:styleId="Listenumros3">
    <w:name w:val="List Number 3"/>
    <w:basedOn w:val="Listenumros2"/>
    <w:next w:val="Normal"/>
    <w:rsid w:val="00B45DF1"/>
    <w:pPr>
      <w:ind w:left="851" w:hanging="284"/>
    </w:pPr>
  </w:style>
  <w:style w:type="paragraph" w:customStyle="1" w:styleId="Listenumros3sansinterlignesup">
    <w:name w:val="Liste à numéros 3 sans interligne sup"/>
    <w:basedOn w:val="Listenumros3"/>
    <w:rsid w:val="00B45DF1"/>
    <w:pPr>
      <w:spacing w:after="0"/>
    </w:pPr>
  </w:style>
  <w:style w:type="paragraph" w:styleId="Listenumros4">
    <w:name w:val="List Number 4"/>
    <w:basedOn w:val="Corpsdetexte"/>
    <w:rsid w:val="00B45DF1"/>
    <w:pPr>
      <w:numPr>
        <w:numId w:val="4"/>
      </w:numPr>
    </w:pPr>
  </w:style>
  <w:style w:type="paragraph" w:styleId="Listenumros5">
    <w:name w:val="List Number 5"/>
    <w:basedOn w:val="Corpsdetexte"/>
    <w:rsid w:val="00B45DF1"/>
    <w:pPr>
      <w:numPr>
        <w:numId w:val="5"/>
      </w:numPr>
    </w:pPr>
  </w:style>
  <w:style w:type="paragraph" w:customStyle="1" w:styleId="Listenumrossansinterlignesup">
    <w:name w:val="Liste à numéros sans interligne sup"/>
    <w:basedOn w:val="Listenumros"/>
    <w:rsid w:val="00B45DF1"/>
    <w:pPr>
      <w:spacing w:after="0"/>
    </w:pPr>
  </w:style>
  <w:style w:type="paragraph" w:styleId="Listepuces">
    <w:name w:val="List Bullet"/>
    <w:basedOn w:val="Corpsdetexte"/>
    <w:qFormat/>
    <w:rsid w:val="00B45DF1"/>
    <w:pPr>
      <w:numPr>
        <w:numId w:val="8"/>
      </w:numPr>
      <w:ind w:left="284" w:hanging="284"/>
    </w:pPr>
  </w:style>
  <w:style w:type="paragraph" w:styleId="Listepuces2">
    <w:name w:val="List Bullet 2"/>
    <w:basedOn w:val="Corpsdetexte"/>
    <w:link w:val="Listepuces2Car"/>
    <w:qFormat/>
    <w:rsid w:val="00B45DF1"/>
    <w:pPr>
      <w:numPr>
        <w:numId w:val="15"/>
      </w:numPr>
      <w:tabs>
        <w:tab w:val="left" w:pos="567"/>
      </w:tabs>
      <w:ind w:left="568" w:hanging="284"/>
    </w:pPr>
  </w:style>
  <w:style w:type="paragraph" w:customStyle="1" w:styleId="Listepuces2sansinterlignesup">
    <w:name w:val="Liste à puces 2 sans interligne sup"/>
    <w:basedOn w:val="Listepuces2"/>
    <w:qFormat/>
    <w:rsid w:val="00B45DF1"/>
    <w:pPr>
      <w:numPr>
        <w:numId w:val="13"/>
      </w:numPr>
      <w:spacing w:after="0"/>
      <w:ind w:left="568" w:hanging="284"/>
    </w:pPr>
  </w:style>
  <w:style w:type="paragraph" w:styleId="Listepuces3">
    <w:name w:val="List Bullet 3"/>
    <w:basedOn w:val="Normal"/>
    <w:qFormat/>
    <w:rsid w:val="00B45DF1"/>
    <w:pPr>
      <w:numPr>
        <w:numId w:val="10"/>
      </w:numPr>
      <w:tabs>
        <w:tab w:val="left" w:pos="851"/>
      </w:tabs>
      <w:spacing w:after="120"/>
      <w:ind w:left="851" w:hanging="284"/>
    </w:pPr>
  </w:style>
  <w:style w:type="paragraph" w:customStyle="1" w:styleId="Listepuces3sansinterlignesup">
    <w:name w:val="Liste à puces 3 sans interligne sup"/>
    <w:basedOn w:val="Listepuces3"/>
    <w:rsid w:val="00B45DF1"/>
    <w:pPr>
      <w:spacing w:after="0"/>
    </w:pPr>
  </w:style>
  <w:style w:type="paragraph" w:styleId="Listepuces4">
    <w:name w:val="List Bullet 4"/>
    <w:basedOn w:val="Normal"/>
    <w:qFormat/>
    <w:rsid w:val="00B45DF1"/>
    <w:pPr>
      <w:numPr>
        <w:numId w:val="11"/>
      </w:numPr>
      <w:tabs>
        <w:tab w:val="left" w:pos="1134"/>
      </w:tabs>
      <w:spacing w:after="120"/>
      <w:ind w:left="1135" w:hanging="284"/>
    </w:pPr>
  </w:style>
  <w:style w:type="paragraph" w:customStyle="1" w:styleId="Listepuces4sansinterlignesup">
    <w:name w:val="Liste à puces 4 sans interligne sup"/>
    <w:basedOn w:val="Listepuces4"/>
    <w:qFormat/>
    <w:rsid w:val="00B45DF1"/>
    <w:pPr>
      <w:numPr>
        <w:numId w:val="14"/>
      </w:numPr>
      <w:spacing w:after="0"/>
      <w:ind w:left="1135" w:hanging="284"/>
    </w:pPr>
  </w:style>
  <w:style w:type="paragraph" w:styleId="Listepuces5">
    <w:name w:val="List Bullet 5"/>
    <w:basedOn w:val="Normal"/>
    <w:qFormat/>
    <w:rsid w:val="00B45DF1"/>
    <w:pPr>
      <w:numPr>
        <w:numId w:val="12"/>
      </w:numPr>
      <w:tabs>
        <w:tab w:val="left" w:pos="1418"/>
      </w:tabs>
      <w:spacing w:after="120"/>
      <w:ind w:left="1418" w:hanging="284"/>
    </w:pPr>
  </w:style>
  <w:style w:type="paragraph" w:customStyle="1" w:styleId="Listepuces5sansinterlignesup">
    <w:name w:val="Liste à puces 5 sans interligne sup"/>
    <w:basedOn w:val="Listepuces5"/>
    <w:rsid w:val="00B45DF1"/>
    <w:pPr>
      <w:numPr>
        <w:numId w:val="6"/>
      </w:numPr>
      <w:tabs>
        <w:tab w:val="clear" w:pos="1418"/>
      </w:tabs>
      <w:spacing w:after="0"/>
      <w:ind w:left="1418" w:hanging="284"/>
    </w:pPr>
  </w:style>
  <w:style w:type="paragraph" w:customStyle="1" w:styleId="Listepucessansinterlignesup">
    <w:name w:val="Liste à puces sans interligne sup"/>
    <w:basedOn w:val="Listepuces"/>
    <w:rsid w:val="00B45DF1"/>
    <w:pPr>
      <w:spacing w:after="0"/>
    </w:pPr>
  </w:style>
  <w:style w:type="paragraph" w:styleId="Retraitcorpsdetexte">
    <w:name w:val="Body Text Indent"/>
    <w:basedOn w:val="Corpsdetexte"/>
    <w:link w:val="RetraitcorpsdetexteCar"/>
    <w:rsid w:val="00B45DF1"/>
    <w:pPr>
      <w:ind w:left="284"/>
    </w:pPr>
  </w:style>
  <w:style w:type="numbering" w:customStyle="1" w:styleId="Documentsapplicables">
    <w:name w:val="Documents applicables"/>
    <w:basedOn w:val="Aucuneliste"/>
    <w:rsid w:val="00B45DF1"/>
    <w:pPr>
      <w:numPr>
        <w:numId w:val="1"/>
      </w:numPr>
    </w:pPr>
  </w:style>
  <w:style w:type="paragraph" w:customStyle="1" w:styleId="Normalaligndroite">
    <w:name w:val="Normal aligné droite"/>
    <w:basedOn w:val="Normal"/>
    <w:rsid w:val="00B45DF1"/>
    <w:pPr>
      <w:tabs>
        <w:tab w:val="left" w:leader="dot" w:pos="6521"/>
      </w:tabs>
      <w:jc w:val="right"/>
    </w:pPr>
  </w:style>
  <w:style w:type="paragraph" w:customStyle="1" w:styleId="Normallogocentr">
    <w:name w:val="Normal logo centré"/>
    <w:basedOn w:val="Normal"/>
    <w:rsid w:val="00B45DF1"/>
    <w:pPr>
      <w:jc w:val="center"/>
    </w:pPr>
  </w:style>
  <w:style w:type="paragraph" w:customStyle="1" w:styleId="Nota">
    <w:name w:val="Nota"/>
    <w:basedOn w:val="Normal"/>
    <w:next w:val="Normal"/>
    <w:rsid w:val="00B45DF1"/>
    <w:pPr>
      <w:ind w:left="1701" w:hanging="567"/>
    </w:pPr>
  </w:style>
  <w:style w:type="paragraph" w:styleId="Notedebasdepage">
    <w:name w:val="footnote text"/>
    <w:basedOn w:val="Normal"/>
    <w:semiHidden/>
    <w:rsid w:val="00B45DF1"/>
    <w:pPr>
      <w:keepLines/>
      <w:spacing w:before="120"/>
    </w:pPr>
    <w:rPr>
      <w:sz w:val="20"/>
      <w:szCs w:val="20"/>
    </w:rPr>
  </w:style>
  <w:style w:type="paragraph" w:styleId="Pieddepage">
    <w:name w:val="footer"/>
    <w:basedOn w:val="Normal"/>
    <w:link w:val="PieddepageCar"/>
    <w:rsid w:val="00B45DF1"/>
    <w:pPr>
      <w:tabs>
        <w:tab w:val="center" w:pos="4536"/>
        <w:tab w:val="right" w:pos="9072"/>
      </w:tabs>
      <w:jc w:val="left"/>
    </w:pPr>
  </w:style>
  <w:style w:type="paragraph" w:customStyle="1" w:styleId="Pieddepageligne2">
    <w:name w:val="Pied de page ligne 2"/>
    <w:basedOn w:val="Normal"/>
    <w:rsid w:val="00B45DF1"/>
    <w:rPr>
      <w:rFonts w:cs="Arial"/>
      <w:sz w:val="16"/>
      <w:szCs w:val="16"/>
    </w:rPr>
  </w:style>
  <w:style w:type="paragraph" w:customStyle="1" w:styleId="RfNumProcedure">
    <w:name w:val="Réf_Num_Procedure"/>
    <w:basedOn w:val="Normalaligndroite"/>
    <w:rsid w:val="00B45DF1"/>
    <w:rPr>
      <w:sz w:val="18"/>
      <w:szCs w:val="18"/>
    </w:rPr>
  </w:style>
  <w:style w:type="paragraph" w:customStyle="1" w:styleId="Tableautitrescolonnes">
    <w:name w:val="Tableau titres colonnes"/>
    <w:basedOn w:val="Normal"/>
    <w:rsid w:val="00B45DF1"/>
    <w:pPr>
      <w:spacing w:before="60" w:after="60"/>
      <w:jc w:val="center"/>
    </w:pPr>
  </w:style>
  <w:style w:type="paragraph" w:customStyle="1" w:styleId="Tableaulignes">
    <w:name w:val="Tableau lignes"/>
    <w:basedOn w:val="Normal"/>
    <w:rsid w:val="00B45DF1"/>
    <w:pPr>
      <w:spacing w:before="60" w:after="60"/>
    </w:pPr>
    <w:rPr>
      <w:rFonts w:cs="Arial"/>
    </w:rPr>
  </w:style>
  <w:style w:type="character" w:styleId="Lienhypertexte">
    <w:name w:val="Hyperlink"/>
    <w:uiPriority w:val="99"/>
    <w:rsid w:val="00B45DF1"/>
    <w:rPr>
      <w:color w:val="0000FF"/>
      <w:u w:val="single"/>
    </w:rPr>
  </w:style>
  <w:style w:type="paragraph" w:customStyle="1" w:styleId="Titrecentr">
    <w:name w:val="Titre centré"/>
    <w:basedOn w:val="Corpsdetexte"/>
    <w:next w:val="Corpsdetexte"/>
    <w:rsid w:val="00B45DF1"/>
    <w:pPr>
      <w:spacing w:before="240" w:after="360"/>
      <w:jc w:val="center"/>
    </w:pPr>
    <w:rPr>
      <w:b/>
      <w:caps/>
      <w:u w:val="single"/>
    </w:rPr>
  </w:style>
  <w:style w:type="paragraph" w:customStyle="1" w:styleId="Titreprocdure">
    <w:name w:val="Titre procédure"/>
    <w:basedOn w:val="Normal"/>
    <w:rsid w:val="00B45DF1"/>
    <w:pPr>
      <w:spacing w:before="120" w:after="360"/>
      <w:jc w:val="center"/>
    </w:pPr>
    <w:rPr>
      <w:b/>
      <w:bCs/>
      <w:caps/>
      <w:sz w:val="24"/>
      <w:szCs w:val="20"/>
    </w:rPr>
  </w:style>
  <w:style w:type="paragraph" w:styleId="TM1">
    <w:name w:val="toc 1"/>
    <w:basedOn w:val="Normal"/>
    <w:next w:val="Normal"/>
    <w:uiPriority w:val="39"/>
    <w:rsid w:val="00B45DF1"/>
    <w:pPr>
      <w:tabs>
        <w:tab w:val="left" w:pos="454"/>
        <w:tab w:val="right" w:leader="dot" w:pos="9923"/>
      </w:tabs>
      <w:ind w:left="397" w:right="284" w:hanging="397"/>
    </w:pPr>
    <w:rPr>
      <w:caps/>
    </w:rPr>
  </w:style>
  <w:style w:type="paragraph" w:styleId="TM2">
    <w:name w:val="toc 2"/>
    <w:basedOn w:val="Normal"/>
    <w:next w:val="Normal"/>
    <w:uiPriority w:val="39"/>
    <w:rsid w:val="00B45DF1"/>
    <w:pPr>
      <w:tabs>
        <w:tab w:val="left" w:pos="737"/>
        <w:tab w:val="right" w:leader="dot" w:pos="9639"/>
      </w:tabs>
      <w:ind w:left="170"/>
    </w:pPr>
    <w:rPr>
      <w:smallCaps/>
    </w:rPr>
  </w:style>
  <w:style w:type="paragraph" w:styleId="TM3">
    <w:name w:val="toc 3"/>
    <w:basedOn w:val="Normal"/>
    <w:next w:val="Normal"/>
    <w:uiPriority w:val="39"/>
    <w:rsid w:val="00B45DF1"/>
    <w:pPr>
      <w:tabs>
        <w:tab w:val="left" w:pos="1134"/>
        <w:tab w:val="right" w:leader="dot" w:pos="9639"/>
      </w:tabs>
      <w:ind w:left="340"/>
    </w:pPr>
    <w:rPr>
      <w:noProof/>
    </w:rPr>
  </w:style>
  <w:style w:type="paragraph" w:styleId="TM4">
    <w:name w:val="toc 4"/>
    <w:basedOn w:val="Normal"/>
    <w:next w:val="Normal"/>
    <w:semiHidden/>
    <w:rsid w:val="00B45DF1"/>
    <w:pPr>
      <w:tabs>
        <w:tab w:val="right" w:leader="dot" w:pos="9639"/>
      </w:tabs>
      <w:ind w:left="851"/>
    </w:pPr>
  </w:style>
  <w:style w:type="paragraph" w:styleId="TM5">
    <w:name w:val="toc 5"/>
    <w:basedOn w:val="Normal"/>
    <w:next w:val="Normal"/>
    <w:semiHidden/>
    <w:rsid w:val="00B45DF1"/>
    <w:pPr>
      <w:tabs>
        <w:tab w:val="right" w:leader="dot" w:pos="9639"/>
      </w:tabs>
      <w:ind w:left="964"/>
    </w:pPr>
    <w:rPr>
      <w:sz w:val="18"/>
      <w:szCs w:val="18"/>
    </w:rPr>
  </w:style>
  <w:style w:type="paragraph" w:styleId="TM6">
    <w:name w:val="toc 6"/>
    <w:basedOn w:val="Normal"/>
    <w:semiHidden/>
    <w:rsid w:val="00B45DF1"/>
    <w:pPr>
      <w:tabs>
        <w:tab w:val="right" w:leader="dot" w:pos="9639"/>
      </w:tabs>
      <w:ind w:left="1077"/>
    </w:pPr>
    <w:rPr>
      <w:sz w:val="18"/>
      <w:szCs w:val="18"/>
    </w:rPr>
  </w:style>
  <w:style w:type="table" w:styleId="Grilledutableau">
    <w:name w:val="Table Grid"/>
    <w:basedOn w:val="TableauNormal"/>
    <w:rsid w:val="00B45DF1"/>
    <w:pPr>
      <w:jc w:val="both"/>
    </w:pPr>
    <w:rPr>
      <w:lang w:val="en-US" w:eastAsia="en-US"/>
    </w:rPr>
    <w:tblPr/>
    <w:tcPr>
      <w:vAlign w:val="center"/>
    </w:tcPr>
  </w:style>
  <w:style w:type="paragraph" w:styleId="TM7">
    <w:name w:val="toc 7"/>
    <w:basedOn w:val="Normal"/>
    <w:next w:val="Normal"/>
    <w:semiHidden/>
    <w:rsid w:val="00B45DF1"/>
    <w:pPr>
      <w:tabs>
        <w:tab w:val="right" w:leader="dot" w:pos="9639"/>
      </w:tabs>
      <w:ind w:left="1191"/>
    </w:pPr>
    <w:rPr>
      <w:sz w:val="18"/>
      <w:szCs w:val="18"/>
    </w:rPr>
  </w:style>
  <w:style w:type="paragraph" w:styleId="TM8">
    <w:name w:val="toc 8"/>
    <w:basedOn w:val="Normal"/>
    <w:next w:val="Normal"/>
    <w:semiHidden/>
    <w:rsid w:val="00B45DF1"/>
    <w:pPr>
      <w:tabs>
        <w:tab w:val="right" w:leader="dot" w:pos="9639"/>
      </w:tabs>
      <w:ind w:left="1304"/>
    </w:pPr>
    <w:rPr>
      <w:sz w:val="18"/>
      <w:szCs w:val="18"/>
    </w:rPr>
  </w:style>
  <w:style w:type="paragraph" w:styleId="TM9">
    <w:name w:val="toc 9"/>
    <w:basedOn w:val="Normal"/>
    <w:next w:val="Normal"/>
    <w:semiHidden/>
    <w:rsid w:val="00B45DF1"/>
    <w:pPr>
      <w:tabs>
        <w:tab w:val="right" w:leader="dot" w:pos="9639"/>
      </w:tabs>
      <w:ind w:left="1418"/>
    </w:pPr>
    <w:rPr>
      <w:sz w:val="18"/>
      <w:szCs w:val="18"/>
    </w:rPr>
  </w:style>
  <w:style w:type="paragraph" w:styleId="Listecontinue">
    <w:name w:val="List Continue"/>
    <w:basedOn w:val="Corpsdetexte"/>
    <w:rsid w:val="00B45DF1"/>
    <w:pPr>
      <w:ind w:left="284"/>
    </w:pPr>
  </w:style>
  <w:style w:type="paragraph" w:styleId="Listecontinue2">
    <w:name w:val="List Continue 2"/>
    <w:basedOn w:val="Corpsdetexte"/>
    <w:rsid w:val="00B45DF1"/>
    <w:pPr>
      <w:ind w:left="567"/>
    </w:pPr>
  </w:style>
  <w:style w:type="paragraph" w:styleId="Listecontinue3">
    <w:name w:val="List Continue 3"/>
    <w:basedOn w:val="Corpsdetexte"/>
    <w:rsid w:val="00B45DF1"/>
    <w:pPr>
      <w:ind w:left="851"/>
    </w:pPr>
  </w:style>
  <w:style w:type="paragraph" w:styleId="Listecontinue4">
    <w:name w:val="List Continue 4"/>
    <w:basedOn w:val="Corpsdetexte"/>
    <w:rsid w:val="00B45DF1"/>
    <w:pPr>
      <w:ind w:left="1134"/>
    </w:pPr>
  </w:style>
  <w:style w:type="paragraph" w:styleId="Listecontinue5">
    <w:name w:val="List Continue 5"/>
    <w:basedOn w:val="Corpsdetexte"/>
    <w:rsid w:val="00B45DF1"/>
    <w:pPr>
      <w:ind w:left="1418"/>
    </w:pPr>
  </w:style>
  <w:style w:type="paragraph" w:customStyle="1" w:styleId="Retraitcorpsdetextesansinterligne">
    <w:name w:val="Retrait corps de texte sans interligne"/>
    <w:basedOn w:val="Retraitcorpsdetexte"/>
    <w:rsid w:val="00B45DF1"/>
    <w:pPr>
      <w:spacing w:after="0"/>
    </w:pPr>
  </w:style>
  <w:style w:type="paragraph" w:customStyle="1" w:styleId="Titretudedocumentligne1">
    <w:name w:val="Titre étude/document ligne 1"/>
    <w:basedOn w:val="Normal"/>
    <w:rsid w:val="00B45DF1"/>
    <w:pPr>
      <w:spacing w:before="960"/>
      <w:jc w:val="center"/>
    </w:pPr>
    <w:rPr>
      <w:b/>
      <w:bCs/>
      <w:caps/>
      <w:sz w:val="24"/>
      <w:szCs w:val="20"/>
    </w:rPr>
  </w:style>
  <w:style w:type="paragraph" w:customStyle="1" w:styleId="Titretudedocumentligne2">
    <w:name w:val="Titre étude/document ligne 2"/>
    <w:basedOn w:val="Titretudedocumentligne1"/>
    <w:rsid w:val="00B45DF1"/>
    <w:pPr>
      <w:spacing w:before="120"/>
    </w:pPr>
  </w:style>
  <w:style w:type="paragraph" w:customStyle="1" w:styleId="Annexetitrecentr">
    <w:name w:val="Annexe titre centré"/>
    <w:basedOn w:val="Titre1"/>
    <w:next w:val="Corpsdetexte"/>
    <w:rsid w:val="00B45DF1"/>
    <w:pPr>
      <w:pageBreakBefore/>
      <w:numPr>
        <w:numId w:val="3"/>
      </w:numPr>
      <w:pBdr>
        <w:bottom w:val="none" w:sz="0" w:space="0" w:color="auto"/>
      </w:pBdr>
      <w:tabs>
        <w:tab w:val="clear" w:pos="397"/>
      </w:tabs>
      <w:jc w:val="center"/>
    </w:pPr>
    <w:rPr>
      <w:rFonts w:cs="Arial"/>
      <w:bCs/>
      <w:i w:val="0"/>
      <w:iCs w:val="0"/>
      <w:color w:val="auto"/>
      <w:kern w:val="32"/>
      <w:u w:val="single"/>
    </w:rPr>
  </w:style>
  <w:style w:type="character" w:customStyle="1" w:styleId="Listepuces2Car">
    <w:name w:val="Liste à puces 2 Car"/>
    <w:basedOn w:val="Policepardfaut"/>
    <w:link w:val="Listepuces2"/>
    <w:rsid w:val="00B45DF1"/>
    <w:rPr>
      <w:sz w:val="22"/>
      <w:szCs w:val="22"/>
      <w:lang w:eastAsia="en-US"/>
    </w:rPr>
  </w:style>
  <w:style w:type="paragraph" w:styleId="Textedebulles">
    <w:name w:val="Balloon Text"/>
    <w:basedOn w:val="Normal"/>
    <w:link w:val="TextedebullesCar"/>
    <w:uiPriority w:val="99"/>
    <w:semiHidden/>
    <w:unhideWhenUsed/>
    <w:rsid w:val="00B45DF1"/>
    <w:rPr>
      <w:rFonts w:ascii="Tahoma" w:hAnsi="Tahoma" w:cs="Tahoma"/>
      <w:sz w:val="16"/>
      <w:szCs w:val="16"/>
    </w:rPr>
  </w:style>
  <w:style w:type="character" w:customStyle="1" w:styleId="TextedebullesCar">
    <w:name w:val="Texte de bulles Car"/>
    <w:link w:val="Textedebulles"/>
    <w:uiPriority w:val="99"/>
    <w:semiHidden/>
    <w:rsid w:val="00B45DF1"/>
    <w:rPr>
      <w:rFonts w:ascii="Tahoma" w:hAnsi="Tahoma" w:cs="Tahoma"/>
      <w:sz w:val="16"/>
      <w:szCs w:val="16"/>
      <w:lang w:eastAsia="en-US"/>
    </w:rPr>
  </w:style>
  <w:style w:type="character" w:customStyle="1" w:styleId="PieddepageCar">
    <w:name w:val="Pied de page Car"/>
    <w:link w:val="Pieddepage"/>
    <w:rsid w:val="00B45DF1"/>
    <w:rPr>
      <w:sz w:val="22"/>
      <w:szCs w:val="22"/>
      <w:lang w:eastAsia="en-US"/>
    </w:rPr>
  </w:style>
  <w:style w:type="character" w:customStyle="1" w:styleId="CorpsdetexteCar">
    <w:name w:val="Corps de texte Car"/>
    <w:link w:val="Corpsdetexte"/>
    <w:rsid w:val="00B45DF1"/>
    <w:rPr>
      <w:sz w:val="22"/>
      <w:szCs w:val="22"/>
      <w:lang w:eastAsia="en-US"/>
    </w:rPr>
  </w:style>
  <w:style w:type="character" w:customStyle="1" w:styleId="RetraitcorpsdetexteCar">
    <w:name w:val="Retrait corps de texte Car"/>
    <w:link w:val="Retraitcorpsdetexte"/>
    <w:rsid w:val="00B45DF1"/>
    <w:rPr>
      <w:sz w:val="22"/>
      <w:szCs w:val="22"/>
      <w:lang w:eastAsia="en-US"/>
    </w:rPr>
  </w:style>
  <w:style w:type="paragraph" w:styleId="NormalWeb">
    <w:name w:val="Normal (Web)"/>
    <w:basedOn w:val="Normal"/>
    <w:uiPriority w:val="99"/>
    <w:semiHidden/>
    <w:unhideWhenUsed/>
    <w:rsid w:val="0047665B"/>
    <w:pPr>
      <w:spacing w:before="100" w:beforeAutospacing="1" w:after="100" w:afterAutospacing="1"/>
      <w:jc w:val="left"/>
    </w:pPr>
    <w:rPr>
      <w:rFonts w:ascii="Times New Roman" w:eastAsia="Times New Roman" w:hAnsi="Times New Roman"/>
      <w:sz w:val="24"/>
      <w:szCs w:val="24"/>
      <w:lang w:eastAsia="fr-FR"/>
    </w:rPr>
  </w:style>
  <w:style w:type="paragraph" w:styleId="Sansinterligne">
    <w:name w:val="No Spacing"/>
    <w:uiPriority w:val="1"/>
    <w:qFormat/>
    <w:rsid w:val="00903240"/>
    <w:pPr>
      <w:jc w:val="both"/>
    </w:pPr>
    <w:rPr>
      <w:sz w:val="22"/>
      <w:szCs w:val="22"/>
      <w:lang w:eastAsia="en-US"/>
    </w:rPr>
  </w:style>
  <w:style w:type="paragraph" w:styleId="Paragraphedeliste">
    <w:name w:val="List Paragraph"/>
    <w:basedOn w:val="Normal"/>
    <w:uiPriority w:val="34"/>
    <w:qFormat/>
    <w:rsid w:val="00941C45"/>
    <w:pPr>
      <w:numPr>
        <w:numId w:val="20"/>
      </w:numPr>
      <w:tabs>
        <w:tab w:val="num" w:pos="360"/>
      </w:tabs>
      <w:ind w:left="0" w:firstLine="0"/>
      <w:contextualSpacing/>
    </w:pPr>
  </w:style>
  <w:style w:type="character" w:styleId="Marquedecommentaire">
    <w:name w:val="annotation reference"/>
    <w:basedOn w:val="Policepardfaut"/>
    <w:uiPriority w:val="99"/>
    <w:semiHidden/>
    <w:unhideWhenUsed/>
    <w:rsid w:val="00BC2FDC"/>
    <w:rPr>
      <w:sz w:val="16"/>
      <w:szCs w:val="16"/>
    </w:rPr>
  </w:style>
  <w:style w:type="paragraph" w:styleId="Commentaire">
    <w:name w:val="annotation text"/>
    <w:basedOn w:val="Normal"/>
    <w:link w:val="CommentaireCar"/>
    <w:uiPriority w:val="99"/>
    <w:semiHidden/>
    <w:unhideWhenUsed/>
    <w:rsid w:val="00BC2FDC"/>
    <w:rPr>
      <w:sz w:val="20"/>
      <w:szCs w:val="20"/>
    </w:rPr>
  </w:style>
  <w:style w:type="character" w:customStyle="1" w:styleId="CommentaireCar">
    <w:name w:val="Commentaire Car"/>
    <w:basedOn w:val="Policepardfaut"/>
    <w:link w:val="Commentaire"/>
    <w:uiPriority w:val="99"/>
    <w:semiHidden/>
    <w:rsid w:val="00BC2FDC"/>
    <w:rPr>
      <w:lang w:eastAsia="en-US"/>
    </w:rPr>
  </w:style>
  <w:style w:type="paragraph" w:styleId="Objetducommentaire">
    <w:name w:val="annotation subject"/>
    <w:basedOn w:val="Commentaire"/>
    <w:next w:val="Commentaire"/>
    <w:link w:val="ObjetducommentaireCar"/>
    <w:uiPriority w:val="99"/>
    <w:semiHidden/>
    <w:unhideWhenUsed/>
    <w:rsid w:val="00BC2FDC"/>
    <w:rPr>
      <w:b/>
      <w:bCs/>
    </w:rPr>
  </w:style>
  <w:style w:type="character" w:customStyle="1" w:styleId="ObjetducommentaireCar">
    <w:name w:val="Objet du commentaire Car"/>
    <w:basedOn w:val="CommentaireCar"/>
    <w:link w:val="Objetducommentaire"/>
    <w:uiPriority w:val="99"/>
    <w:semiHidden/>
    <w:rsid w:val="00BC2FDC"/>
    <w:rPr>
      <w:b/>
      <w:bCs/>
      <w:lang w:eastAsia="en-US"/>
    </w:rPr>
  </w:style>
  <w:style w:type="paragraph" w:customStyle="1" w:styleId="Default">
    <w:name w:val="Default"/>
    <w:rsid w:val="003B3171"/>
    <w:pPr>
      <w:autoSpaceDE w:val="0"/>
      <w:autoSpaceDN w:val="0"/>
      <w:adjustRightInd w:val="0"/>
    </w:pPr>
    <w:rPr>
      <w:rFonts w:ascii="Times New Roman" w:hAnsi="Times New Roman"/>
      <w:color w:val="000000"/>
      <w:sz w:val="24"/>
      <w:szCs w:val="24"/>
      <w:lang w:val="en-US"/>
    </w:rPr>
  </w:style>
  <w:style w:type="character" w:styleId="lev">
    <w:name w:val="Strong"/>
    <w:basedOn w:val="Policepardfaut"/>
    <w:uiPriority w:val="22"/>
    <w:qFormat/>
    <w:rsid w:val="007660AD"/>
    <w:rPr>
      <w:b/>
      <w:bCs/>
    </w:rPr>
  </w:style>
  <w:style w:type="character" w:styleId="Mentionnonrsolue">
    <w:name w:val="Unresolved Mention"/>
    <w:basedOn w:val="Policepardfaut"/>
    <w:uiPriority w:val="99"/>
    <w:semiHidden/>
    <w:unhideWhenUsed/>
    <w:rsid w:val="00F11AE9"/>
    <w:rPr>
      <w:color w:val="605E5C"/>
      <w:shd w:val="clear" w:color="auto" w:fill="E1DFDD"/>
    </w:rPr>
  </w:style>
  <w:style w:type="table" w:styleId="Listeclaire-Accent1">
    <w:name w:val="Light List Accent 1"/>
    <w:basedOn w:val="TableauNormal"/>
    <w:uiPriority w:val="61"/>
    <w:rsid w:val="007C4412"/>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85">
      <w:bodyDiv w:val="1"/>
      <w:marLeft w:val="0"/>
      <w:marRight w:val="0"/>
      <w:marTop w:val="0"/>
      <w:marBottom w:val="0"/>
      <w:divBdr>
        <w:top w:val="none" w:sz="0" w:space="0" w:color="auto"/>
        <w:left w:val="none" w:sz="0" w:space="0" w:color="auto"/>
        <w:bottom w:val="none" w:sz="0" w:space="0" w:color="auto"/>
        <w:right w:val="none" w:sz="0" w:space="0" w:color="auto"/>
      </w:divBdr>
    </w:div>
    <w:div w:id="205725779">
      <w:bodyDiv w:val="1"/>
      <w:marLeft w:val="0"/>
      <w:marRight w:val="0"/>
      <w:marTop w:val="0"/>
      <w:marBottom w:val="0"/>
      <w:divBdr>
        <w:top w:val="none" w:sz="0" w:space="0" w:color="auto"/>
        <w:left w:val="none" w:sz="0" w:space="0" w:color="auto"/>
        <w:bottom w:val="none" w:sz="0" w:space="0" w:color="auto"/>
        <w:right w:val="none" w:sz="0" w:space="0" w:color="auto"/>
      </w:divBdr>
    </w:div>
    <w:div w:id="277879227">
      <w:bodyDiv w:val="1"/>
      <w:marLeft w:val="0"/>
      <w:marRight w:val="0"/>
      <w:marTop w:val="0"/>
      <w:marBottom w:val="0"/>
      <w:divBdr>
        <w:top w:val="none" w:sz="0" w:space="0" w:color="auto"/>
        <w:left w:val="none" w:sz="0" w:space="0" w:color="auto"/>
        <w:bottom w:val="none" w:sz="0" w:space="0" w:color="auto"/>
        <w:right w:val="none" w:sz="0" w:space="0" w:color="auto"/>
      </w:divBdr>
    </w:div>
    <w:div w:id="306203919">
      <w:bodyDiv w:val="1"/>
      <w:marLeft w:val="0"/>
      <w:marRight w:val="0"/>
      <w:marTop w:val="0"/>
      <w:marBottom w:val="0"/>
      <w:divBdr>
        <w:top w:val="none" w:sz="0" w:space="0" w:color="auto"/>
        <w:left w:val="none" w:sz="0" w:space="0" w:color="auto"/>
        <w:bottom w:val="none" w:sz="0" w:space="0" w:color="auto"/>
        <w:right w:val="none" w:sz="0" w:space="0" w:color="auto"/>
      </w:divBdr>
    </w:div>
    <w:div w:id="451248011">
      <w:bodyDiv w:val="1"/>
      <w:marLeft w:val="0"/>
      <w:marRight w:val="0"/>
      <w:marTop w:val="0"/>
      <w:marBottom w:val="0"/>
      <w:divBdr>
        <w:top w:val="none" w:sz="0" w:space="0" w:color="auto"/>
        <w:left w:val="none" w:sz="0" w:space="0" w:color="auto"/>
        <w:bottom w:val="none" w:sz="0" w:space="0" w:color="auto"/>
        <w:right w:val="none" w:sz="0" w:space="0" w:color="auto"/>
      </w:divBdr>
    </w:div>
    <w:div w:id="510799991">
      <w:bodyDiv w:val="1"/>
      <w:marLeft w:val="0"/>
      <w:marRight w:val="0"/>
      <w:marTop w:val="0"/>
      <w:marBottom w:val="0"/>
      <w:divBdr>
        <w:top w:val="none" w:sz="0" w:space="0" w:color="auto"/>
        <w:left w:val="none" w:sz="0" w:space="0" w:color="auto"/>
        <w:bottom w:val="none" w:sz="0" w:space="0" w:color="auto"/>
        <w:right w:val="none" w:sz="0" w:space="0" w:color="auto"/>
      </w:divBdr>
    </w:div>
    <w:div w:id="535197375">
      <w:bodyDiv w:val="1"/>
      <w:marLeft w:val="0"/>
      <w:marRight w:val="0"/>
      <w:marTop w:val="0"/>
      <w:marBottom w:val="0"/>
      <w:divBdr>
        <w:top w:val="none" w:sz="0" w:space="0" w:color="auto"/>
        <w:left w:val="none" w:sz="0" w:space="0" w:color="auto"/>
        <w:bottom w:val="none" w:sz="0" w:space="0" w:color="auto"/>
        <w:right w:val="none" w:sz="0" w:space="0" w:color="auto"/>
      </w:divBdr>
      <w:divsChild>
        <w:div w:id="1053196214">
          <w:marLeft w:val="446"/>
          <w:marRight w:val="0"/>
          <w:marTop w:val="0"/>
          <w:marBottom w:val="0"/>
          <w:divBdr>
            <w:top w:val="none" w:sz="0" w:space="0" w:color="auto"/>
            <w:left w:val="none" w:sz="0" w:space="0" w:color="auto"/>
            <w:bottom w:val="none" w:sz="0" w:space="0" w:color="auto"/>
            <w:right w:val="none" w:sz="0" w:space="0" w:color="auto"/>
          </w:divBdr>
        </w:div>
      </w:divsChild>
    </w:div>
    <w:div w:id="548610617">
      <w:bodyDiv w:val="1"/>
      <w:marLeft w:val="0"/>
      <w:marRight w:val="0"/>
      <w:marTop w:val="0"/>
      <w:marBottom w:val="0"/>
      <w:divBdr>
        <w:top w:val="none" w:sz="0" w:space="0" w:color="auto"/>
        <w:left w:val="none" w:sz="0" w:space="0" w:color="auto"/>
        <w:bottom w:val="none" w:sz="0" w:space="0" w:color="auto"/>
        <w:right w:val="none" w:sz="0" w:space="0" w:color="auto"/>
      </w:divBdr>
      <w:divsChild>
        <w:div w:id="194539902">
          <w:marLeft w:val="446"/>
          <w:marRight w:val="0"/>
          <w:marTop w:val="0"/>
          <w:marBottom w:val="0"/>
          <w:divBdr>
            <w:top w:val="none" w:sz="0" w:space="0" w:color="auto"/>
            <w:left w:val="none" w:sz="0" w:space="0" w:color="auto"/>
            <w:bottom w:val="none" w:sz="0" w:space="0" w:color="auto"/>
            <w:right w:val="none" w:sz="0" w:space="0" w:color="auto"/>
          </w:divBdr>
        </w:div>
      </w:divsChild>
    </w:div>
    <w:div w:id="607665657">
      <w:bodyDiv w:val="1"/>
      <w:marLeft w:val="0"/>
      <w:marRight w:val="0"/>
      <w:marTop w:val="0"/>
      <w:marBottom w:val="0"/>
      <w:divBdr>
        <w:top w:val="none" w:sz="0" w:space="0" w:color="auto"/>
        <w:left w:val="none" w:sz="0" w:space="0" w:color="auto"/>
        <w:bottom w:val="none" w:sz="0" w:space="0" w:color="auto"/>
        <w:right w:val="none" w:sz="0" w:space="0" w:color="auto"/>
      </w:divBdr>
    </w:div>
    <w:div w:id="612983040">
      <w:bodyDiv w:val="1"/>
      <w:marLeft w:val="0"/>
      <w:marRight w:val="0"/>
      <w:marTop w:val="0"/>
      <w:marBottom w:val="0"/>
      <w:divBdr>
        <w:top w:val="none" w:sz="0" w:space="0" w:color="auto"/>
        <w:left w:val="none" w:sz="0" w:space="0" w:color="auto"/>
        <w:bottom w:val="none" w:sz="0" w:space="0" w:color="auto"/>
        <w:right w:val="none" w:sz="0" w:space="0" w:color="auto"/>
      </w:divBdr>
    </w:div>
    <w:div w:id="681587235">
      <w:bodyDiv w:val="1"/>
      <w:marLeft w:val="0"/>
      <w:marRight w:val="0"/>
      <w:marTop w:val="0"/>
      <w:marBottom w:val="0"/>
      <w:divBdr>
        <w:top w:val="none" w:sz="0" w:space="0" w:color="auto"/>
        <w:left w:val="none" w:sz="0" w:space="0" w:color="auto"/>
        <w:bottom w:val="none" w:sz="0" w:space="0" w:color="auto"/>
        <w:right w:val="none" w:sz="0" w:space="0" w:color="auto"/>
      </w:divBdr>
    </w:div>
    <w:div w:id="685668267">
      <w:bodyDiv w:val="1"/>
      <w:marLeft w:val="0"/>
      <w:marRight w:val="0"/>
      <w:marTop w:val="0"/>
      <w:marBottom w:val="0"/>
      <w:divBdr>
        <w:top w:val="none" w:sz="0" w:space="0" w:color="auto"/>
        <w:left w:val="none" w:sz="0" w:space="0" w:color="auto"/>
        <w:bottom w:val="none" w:sz="0" w:space="0" w:color="auto"/>
        <w:right w:val="none" w:sz="0" w:space="0" w:color="auto"/>
      </w:divBdr>
    </w:div>
    <w:div w:id="731389825">
      <w:bodyDiv w:val="1"/>
      <w:marLeft w:val="0"/>
      <w:marRight w:val="0"/>
      <w:marTop w:val="0"/>
      <w:marBottom w:val="0"/>
      <w:divBdr>
        <w:top w:val="none" w:sz="0" w:space="0" w:color="auto"/>
        <w:left w:val="none" w:sz="0" w:space="0" w:color="auto"/>
        <w:bottom w:val="none" w:sz="0" w:space="0" w:color="auto"/>
        <w:right w:val="none" w:sz="0" w:space="0" w:color="auto"/>
      </w:divBdr>
      <w:divsChild>
        <w:div w:id="463234106">
          <w:marLeft w:val="446"/>
          <w:marRight w:val="0"/>
          <w:marTop w:val="0"/>
          <w:marBottom w:val="0"/>
          <w:divBdr>
            <w:top w:val="none" w:sz="0" w:space="0" w:color="auto"/>
            <w:left w:val="none" w:sz="0" w:space="0" w:color="auto"/>
            <w:bottom w:val="none" w:sz="0" w:space="0" w:color="auto"/>
            <w:right w:val="none" w:sz="0" w:space="0" w:color="auto"/>
          </w:divBdr>
        </w:div>
      </w:divsChild>
    </w:div>
    <w:div w:id="773596792">
      <w:bodyDiv w:val="1"/>
      <w:marLeft w:val="0"/>
      <w:marRight w:val="0"/>
      <w:marTop w:val="0"/>
      <w:marBottom w:val="0"/>
      <w:divBdr>
        <w:top w:val="none" w:sz="0" w:space="0" w:color="auto"/>
        <w:left w:val="none" w:sz="0" w:space="0" w:color="auto"/>
        <w:bottom w:val="none" w:sz="0" w:space="0" w:color="auto"/>
        <w:right w:val="none" w:sz="0" w:space="0" w:color="auto"/>
      </w:divBdr>
    </w:div>
    <w:div w:id="784039176">
      <w:bodyDiv w:val="1"/>
      <w:marLeft w:val="0"/>
      <w:marRight w:val="0"/>
      <w:marTop w:val="0"/>
      <w:marBottom w:val="0"/>
      <w:divBdr>
        <w:top w:val="none" w:sz="0" w:space="0" w:color="auto"/>
        <w:left w:val="none" w:sz="0" w:space="0" w:color="auto"/>
        <w:bottom w:val="none" w:sz="0" w:space="0" w:color="auto"/>
        <w:right w:val="none" w:sz="0" w:space="0" w:color="auto"/>
      </w:divBdr>
      <w:divsChild>
        <w:div w:id="1286275407">
          <w:marLeft w:val="446"/>
          <w:marRight w:val="0"/>
          <w:marTop w:val="0"/>
          <w:marBottom w:val="0"/>
          <w:divBdr>
            <w:top w:val="none" w:sz="0" w:space="0" w:color="auto"/>
            <w:left w:val="none" w:sz="0" w:space="0" w:color="auto"/>
            <w:bottom w:val="none" w:sz="0" w:space="0" w:color="auto"/>
            <w:right w:val="none" w:sz="0" w:space="0" w:color="auto"/>
          </w:divBdr>
        </w:div>
      </w:divsChild>
    </w:div>
    <w:div w:id="1010909484">
      <w:bodyDiv w:val="1"/>
      <w:marLeft w:val="0"/>
      <w:marRight w:val="0"/>
      <w:marTop w:val="0"/>
      <w:marBottom w:val="0"/>
      <w:divBdr>
        <w:top w:val="none" w:sz="0" w:space="0" w:color="auto"/>
        <w:left w:val="none" w:sz="0" w:space="0" w:color="auto"/>
        <w:bottom w:val="none" w:sz="0" w:space="0" w:color="auto"/>
        <w:right w:val="none" w:sz="0" w:space="0" w:color="auto"/>
      </w:divBdr>
    </w:div>
    <w:div w:id="1073969391">
      <w:bodyDiv w:val="1"/>
      <w:marLeft w:val="0"/>
      <w:marRight w:val="0"/>
      <w:marTop w:val="0"/>
      <w:marBottom w:val="0"/>
      <w:divBdr>
        <w:top w:val="none" w:sz="0" w:space="0" w:color="auto"/>
        <w:left w:val="none" w:sz="0" w:space="0" w:color="auto"/>
        <w:bottom w:val="none" w:sz="0" w:space="0" w:color="auto"/>
        <w:right w:val="none" w:sz="0" w:space="0" w:color="auto"/>
      </w:divBdr>
    </w:div>
    <w:div w:id="1092551122">
      <w:bodyDiv w:val="1"/>
      <w:marLeft w:val="0"/>
      <w:marRight w:val="0"/>
      <w:marTop w:val="0"/>
      <w:marBottom w:val="0"/>
      <w:divBdr>
        <w:top w:val="none" w:sz="0" w:space="0" w:color="auto"/>
        <w:left w:val="none" w:sz="0" w:space="0" w:color="auto"/>
        <w:bottom w:val="none" w:sz="0" w:space="0" w:color="auto"/>
        <w:right w:val="none" w:sz="0" w:space="0" w:color="auto"/>
      </w:divBdr>
      <w:divsChild>
        <w:div w:id="1305549140">
          <w:marLeft w:val="0"/>
          <w:marRight w:val="0"/>
          <w:marTop w:val="0"/>
          <w:marBottom w:val="0"/>
          <w:divBdr>
            <w:top w:val="none" w:sz="0" w:space="0" w:color="auto"/>
            <w:left w:val="none" w:sz="0" w:space="0" w:color="auto"/>
            <w:bottom w:val="none" w:sz="0" w:space="0" w:color="auto"/>
            <w:right w:val="none" w:sz="0" w:space="0" w:color="auto"/>
          </w:divBdr>
        </w:div>
        <w:div w:id="714156169">
          <w:marLeft w:val="0"/>
          <w:marRight w:val="0"/>
          <w:marTop w:val="0"/>
          <w:marBottom w:val="0"/>
          <w:divBdr>
            <w:top w:val="none" w:sz="0" w:space="0" w:color="auto"/>
            <w:left w:val="none" w:sz="0" w:space="0" w:color="auto"/>
            <w:bottom w:val="none" w:sz="0" w:space="0" w:color="auto"/>
            <w:right w:val="none" w:sz="0" w:space="0" w:color="auto"/>
          </w:divBdr>
        </w:div>
        <w:div w:id="664361960">
          <w:marLeft w:val="0"/>
          <w:marRight w:val="0"/>
          <w:marTop w:val="0"/>
          <w:marBottom w:val="0"/>
          <w:divBdr>
            <w:top w:val="none" w:sz="0" w:space="0" w:color="auto"/>
            <w:left w:val="none" w:sz="0" w:space="0" w:color="auto"/>
            <w:bottom w:val="none" w:sz="0" w:space="0" w:color="auto"/>
            <w:right w:val="none" w:sz="0" w:space="0" w:color="auto"/>
          </w:divBdr>
        </w:div>
        <w:div w:id="103888152">
          <w:marLeft w:val="0"/>
          <w:marRight w:val="0"/>
          <w:marTop w:val="0"/>
          <w:marBottom w:val="0"/>
          <w:divBdr>
            <w:top w:val="none" w:sz="0" w:space="0" w:color="auto"/>
            <w:left w:val="none" w:sz="0" w:space="0" w:color="auto"/>
            <w:bottom w:val="none" w:sz="0" w:space="0" w:color="auto"/>
            <w:right w:val="none" w:sz="0" w:space="0" w:color="auto"/>
          </w:divBdr>
        </w:div>
        <w:div w:id="1925411199">
          <w:marLeft w:val="0"/>
          <w:marRight w:val="0"/>
          <w:marTop w:val="0"/>
          <w:marBottom w:val="0"/>
          <w:divBdr>
            <w:top w:val="none" w:sz="0" w:space="0" w:color="auto"/>
            <w:left w:val="none" w:sz="0" w:space="0" w:color="auto"/>
            <w:bottom w:val="none" w:sz="0" w:space="0" w:color="auto"/>
            <w:right w:val="none" w:sz="0" w:space="0" w:color="auto"/>
          </w:divBdr>
        </w:div>
        <w:div w:id="1341011043">
          <w:marLeft w:val="0"/>
          <w:marRight w:val="0"/>
          <w:marTop w:val="0"/>
          <w:marBottom w:val="0"/>
          <w:divBdr>
            <w:top w:val="none" w:sz="0" w:space="0" w:color="auto"/>
            <w:left w:val="none" w:sz="0" w:space="0" w:color="auto"/>
            <w:bottom w:val="none" w:sz="0" w:space="0" w:color="auto"/>
            <w:right w:val="none" w:sz="0" w:space="0" w:color="auto"/>
          </w:divBdr>
        </w:div>
      </w:divsChild>
    </w:div>
    <w:div w:id="1183783028">
      <w:bodyDiv w:val="1"/>
      <w:marLeft w:val="0"/>
      <w:marRight w:val="0"/>
      <w:marTop w:val="0"/>
      <w:marBottom w:val="0"/>
      <w:divBdr>
        <w:top w:val="none" w:sz="0" w:space="0" w:color="auto"/>
        <w:left w:val="none" w:sz="0" w:space="0" w:color="auto"/>
        <w:bottom w:val="none" w:sz="0" w:space="0" w:color="auto"/>
        <w:right w:val="none" w:sz="0" w:space="0" w:color="auto"/>
      </w:divBdr>
    </w:div>
    <w:div w:id="1297489295">
      <w:bodyDiv w:val="1"/>
      <w:marLeft w:val="0"/>
      <w:marRight w:val="0"/>
      <w:marTop w:val="0"/>
      <w:marBottom w:val="0"/>
      <w:divBdr>
        <w:top w:val="none" w:sz="0" w:space="0" w:color="auto"/>
        <w:left w:val="none" w:sz="0" w:space="0" w:color="auto"/>
        <w:bottom w:val="none" w:sz="0" w:space="0" w:color="auto"/>
        <w:right w:val="none" w:sz="0" w:space="0" w:color="auto"/>
      </w:divBdr>
    </w:div>
    <w:div w:id="1357384227">
      <w:bodyDiv w:val="1"/>
      <w:marLeft w:val="0"/>
      <w:marRight w:val="0"/>
      <w:marTop w:val="0"/>
      <w:marBottom w:val="0"/>
      <w:divBdr>
        <w:top w:val="none" w:sz="0" w:space="0" w:color="auto"/>
        <w:left w:val="none" w:sz="0" w:space="0" w:color="auto"/>
        <w:bottom w:val="none" w:sz="0" w:space="0" w:color="auto"/>
        <w:right w:val="none" w:sz="0" w:space="0" w:color="auto"/>
      </w:divBdr>
    </w:div>
    <w:div w:id="1497719968">
      <w:bodyDiv w:val="1"/>
      <w:marLeft w:val="0"/>
      <w:marRight w:val="0"/>
      <w:marTop w:val="0"/>
      <w:marBottom w:val="0"/>
      <w:divBdr>
        <w:top w:val="none" w:sz="0" w:space="0" w:color="auto"/>
        <w:left w:val="none" w:sz="0" w:space="0" w:color="auto"/>
        <w:bottom w:val="none" w:sz="0" w:space="0" w:color="auto"/>
        <w:right w:val="none" w:sz="0" w:space="0" w:color="auto"/>
      </w:divBdr>
    </w:div>
    <w:div w:id="1506746693">
      <w:bodyDiv w:val="1"/>
      <w:marLeft w:val="0"/>
      <w:marRight w:val="0"/>
      <w:marTop w:val="0"/>
      <w:marBottom w:val="0"/>
      <w:divBdr>
        <w:top w:val="none" w:sz="0" w:space="0" w:color="auto"/>
        <w:left w:val="none" w:sz="0" w:space="0" w:color="auto"/>
        <w:bottom w:val="none" w:sz="0" w:space="0" w:color="auto"/>
        <w:right w:val="none" w:sz="0" w:space="0" w:color="auto"/>
      </w:divBdr>
    </w:div>
    <w:div w:id="1534462301">
      <w:bodyDiv w:val="1"/>
      <w:marLeft w:val="0"/>
      <w:marRight w:val="0"/>
      <w:marTop w:val="0"/>
      <w:marBottom w:val="0"/>
      <w:divBdr>
        <w:top w:val="none" w:sz="0" w:space="0" w:color="auto"/>
        <w:left w:val="none" w:sz="0" w:space="0" w:color="auto"/>
        <w:bottom w:val="none" w:sz="0" w:space="0" w:color="auto"/>
        <w:right w:val="none" w:sz="0" w:space="0" w:color="auto"/>
      </w:divBdr>
    </w:div>
    <w:div w:id="1581790586">
      <w:bodyDiv w:val="1"/>
      <w:marLeft w:val="0"/>
      <w:marRight w:val="0"/>
      <w:marTop w:val="0"/>
      <w:marBottom w:val="0"/>
      <w:divBdr>
        <w:top w:val="none" w:sz="0" w:space="0" w:color="auto"/>
        <w:left w:val="none" w:sz="0" w:space="0" w:color="auto"/>
        <w:bottom w:val="none" w:sz="0" w:space="0" w:color="auto"/>
        <w:right w:val="none" w:sz="0" w:space="0" w:color="auto"/>
      </w:divBdr>
    </w:div>
    <w:div w:id="1878425478">
      <w:bodyDiv w:val="1"/>
      <w:marLeft w:val="0"/>
      <w:marRight w:val="0"/>
      <w:marTop w:val="0"/>
      <w:marBottom w:val="0"/>
      <w:divBdr>
        <w:top w:val="none" w:sz="0" w:space="0" w:color="auto"/>
        <w:left w:val="none" w:sz="0" w:space="0" w:color="auto"/>
        <w:bottom w:val="none" w:sz="0" w:space="0" w:color="auto"/>
        <w:right w:val="none" w:sz="0" w:space="0" w:color="auto"/>
      </w:divBdr>
    </w:div>
    <w:div w:id="1988776446">
      <w:bodyDiv w:val="1"/>
      <w:marLeft w:val="0"/>
      <w:marRight w:val="0"/>
      <w:marTop w:val="0"/>
      <w:marBottom w:val="0"/>
      <w:divBdr>
        <w:top w:val="none" w:sz="0" w:space="0" w:color="auto"/>
        <w:left w:val="none" w:sz="0" w:space="0" w:color="auto"/>
        <w:bottom w:val="none" w:sz="0" w:space="0" w:color="auto"/>
        <w:right w:val="none" w:sz="0" w:space="0" w:color="auto"/>
      </w:divBdr>
    </w:div>
    <w:div w:id="2005742839">
      <w:bodyDiv w:val="1"/>
      <w:marLeft w:val="0"/>
      <w:marRight w:val="0"/>
      <w:marTop w:val="0"/>
      <w:marBottom w:val="0"/>
      <w:divBdr>
        <w:top w:val="none" w:sz="0" w:space="0" w:color="auto"/>
        <w:left w:val="none" w:sz="0" w:space="0" w:color="auto"/>
        <w:bottom w:val="none" w:sz="0" w:space="0" w:color="auto"/>
        <w:right w:val="none" w:sz="0" w:space="0" w:color="auto"/>
      </w:divBdr>
      <w:divsChild>
        <w:div w:id="835389183">
          <w:marLeft w:val="0"/>
          <w:marRight w:val="0"/>
          <w:marTop w:val="0"/>
          <w:marBottom w:val="0"/>
          <w:divBdr>
            <w:top w:val="none" w:sz="0" w:space="0" w:color="auto"/>
            <w:left w:val="none" w:sz="0" w:space="0" w:color="auto"/>
            <w:bottom w:val="none" w:sz="0" w:space="0" w:color="auto"/>
            <w:right w:val="none" w:sz="0" w:space="0" w:color="auto"/>
          </w:divBdr>
          <w:divsChild>
            <w:div w:id="108161005">
              <w:marLeft w:val="0"/>
              <w:marRight w:val="0"/>
              <w:marTop w:val="0"/>
              <w:marBottom w:val="0"/>
              <w:divBdr>
                <w:top w:val="none" w:sz="0" w:space="0" w:color="auto"/>
                <w:left w:val="none" w:sz="0" w:space="0" w:color="auto"/>
                <w:bottom w:val="none" w:sz="0" w:space="0" w:color="auto"/>
                <w:right w:val="none" w:sz="0" w:space="0" w:color="auto"/>
              </w:divBdr>
              <w:divsChild>
                <w:div w:id="570427122">
                  <w:marLeft w:val="0"/>
                  <w:marRight w:val="0"/>
                  <w:marTop w:val="0"/>
                  <w:marBottom w:val="0"/>
                  <w:divBdr>
                    <w:top w:val="none" w:sz="0" w:space="0" w:color="auto"/>
                    <w:left w:val="none" w:sz="0" w:space="0" w:color="auto"/>
                    <w:bottom w:val="none" w:sz="0" w:space="0" w:color="auto"/>
                    <w:right w:val="none" w:sz="0" w:space="0" w:color="auto"/>
                  </w:divBdr>
                  <w:divsChild>
                    <w:div w:id="2086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2725">
              <w:marLeft w:val="0"/>
              <w:marRight w:val="0"/>
              <w:marTop w:val="0"/>
              <w:marBottom w:val="0"/>
              <w:divBdr>
                <w:top w:val="none" w:sz="0" w:space="0" w:color="auto"/>
                <w:left w:val="none" w:sz="0" w:space="0" w:color="auto"/>
                <w:bottom w:val="none" w:sz="0" w:space="0" w:color="auto"/>
                <w:right w:val="none" w:sz="0" w:space="0" w:color="auto"/>
              </w:divBdr>
              <w:divsChild>
                <w:div w:id="177353568">
                  <w:marLeft w:val="0"/>
                  <w:marRight w:val="0"/>
                  <w:marTop w:val="0"/>
                  <w:marBottom w:val="0"/>
                  <w:divBdr>
                    <w:top w:val="none" w:sz="0" w:space="0" w:color="auto"/>
                    <w:left w:val="none" w:sz="0" w:space="0" w:color="auto"/>
                    <w:bottom w:val="none" w:sz="0" w:space="0" w:color="auto"/>
                    <w:right w:val="none" w:sz="0" w:space="0" w:color="auto"/>
                  </w:divBdr>
                  <w:divsChild>
                    <w:div w:id="259337023">
                      <w:marLeft w:val="0"/>
                      <w:marRight w:val="0"/>
                      <w:marTop w:val="0"/>
                      <w:marBottom w:val="0"/>
                      <w:divBdr>
                        <w:top w:val="none" w:sz="0" w:space="0" w:color="auto"/>
                        <w:left w:val="none" w:sz="0" w:space="0" w:color="auto"/>
                        <w:bottom w:val="none" w:sz="0" w:space="0" w:color="auto"/>
                        <w:right w:val="none" w:sz="0" w:space="0" w:color="auto"/>
                      </w:divBdr>
                      <w:divsChild>
                        <w:div w:id="757365022">
                          <w:marLeft w:val="0"/>
                          <w:marRight w:val="0"/>
                          <w:marTop w:val="0"/>
                          <w:marBottom w:val="0"/>
                          <w:divBdr>
                            <w:top w:val="none" w:sz="0" w:space="0" w:color="auto"/>
                            <w:left w:val="none" w:sz="0" w:space="0" w:color="auto"/>
                            <w:bottom w:val="none" w:sz="0" w:space="0" w:color="auto"/>
                            <w:right w:val="none" w:sz="0" w:space="0" w:color="auto"/>
                          </w:divBdr>
                        </w:div>
                      </w:divsChild>
                    </w:div>
                    <w:div w:id="912859525">
                      <w:marLeft w:val="0"/>
                      <w:marRight w:val="0"/>
                      <w:marTop w:val="0"/>
                      <w:marBottom w:val="0"/>
                      <w:divBdr>
                        <w:top w:val="none" w:sz="0" w:space="0" w:color="auto"/>
                        <w:left w:val="none" w:sz="0" w:space="0" w:color="auto"/>
                        <w:bottom w:val="none" w:sz="0" w:space="0" w:color="auto"/>
                        <w:right w:val="none" w:sz="0" w:space="0" w:color="auto"/>
                      </w:divBdr>
                      <w:divsChild>
                        <w:div w:id="1208181785">
                          <w:marLeft w:val="0"/>
                          <w:marRight w:val="0"/>
                          <w:marTop w:val="0"/>
                          <w:marBottom w:val="0"/>
                          <w:divBdr>
                            <w:top w:val="none" w:sz="0" w:space="0" w:color="auto"/>
                            <w:left w:val="none" w:sz="0" w:space="0" w:color="auto"/>
                            <w:bottom w:val="none" w:sz="0" w:space="0" w:color="auto"/>
                            <w:right w:val="none" w:sz="0" w:space="0" w:color="auto"/>
                          </w:divBdr>
                          <w:divsChild>
                            <w:div w:id="4326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665711">
                  <w:marLeft w:val="0"/>
                  <w:marRight w:val="0"/>
                  <w:marTop w:val="0"/>
                  <w:marBottom w:val="0"/>
                  <w:divBdr>
                    <w:top w:val="none" w:sz="0" w:space="0" w:color="auto"/>
                    <w:left w:val="none" w:sz="0" w:space="0" w:color="auto"/>
                    <w:bottom w:val="none" w:sz="0" w:space="0" w:color="auto"/>
                    <w:right w:val="none" w:sz="0" w:space="0" w:color="auto"/>
                  </w:divBdr>
                  <w:divsChild>
                    <w:div w:id="1641685593">
                      <w:marLeft w:val="0"/>
                      <w:marRight w:val="0"/>
                      <w:marTop w:val="0"/>
                      <w:marBottom w:val="0"/>
                      <w:divBdr>
                        <w:top w:val="none" w:sz="0" w:space="0" w:color="auto"/>
                        <w:left w:val="none" w:sz="0" w:space="0" w:color="auto"/>
                        <w:bottom w:val="none" w:sz="0" w:space="0" w:color="auto"/>
                        <w:right w:val="none" w:sz="0" w:space="0" w:color="auto"/>
                      </w:divBdr>
                      <w:divsChild>
                        <w:div w:id="1536036554">
                          <w:marLeft w:val="0"/>
                          <w:marRight w:val="0"/>
                          <w:marTop w:val="0"/>
                          <w:marBottom w:val="0"/>
                          <w:divBdr>
                            <w:top w:val="none" w:sz="0" w:space="0" w:color="auto"/>
                            <w:left w:val="none" w:sz="0" w:space="0" w:color="auto"/>
                            <w:bottom w:val="none" w:sz="0" w:space="0" w:color="auto"/>
                            <w:right w:val="none" w:sz="0" w:space="0" w:color="auto"/>
                          </w:divBdr>
                          <w:divsChild>
                            <w:div w:id="2112819157">
                              <w:marLeft w:val="0"/>
                              <w:marRight w:val="0"/>
                              <w:marTop w:val="0"/>
                              <w:marBottom w:val="0"/>
                              <w:divBdr>
                                <w:top w:val="none" w:sz="0" w:space="0" w:color="auto"/>
                                <w:left w:val="none" w:sz="0" w:space="0" w:color="auto"/>
                                <w:bottom w:val="none" w:sz="0" w:space="0" w:color="auto"/>
                                <w:right w:val="none" w:sz="0" w:space="0" w:color="auto"/>
                              </w:divBdr>
                              <w:divsChild>
                                <w:div w:id="1529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889607">
      <w:bodyDiv w:val="1"/>
      <w:marLeft w:val="0"/>
      <w:marRight w:val="0"/>
      <w:marTop w:val="0"/>
      <w:marBottom w:val="0"/>
      <w:divBdr>
        <w:top w:val="none" w:sz="0" w:space="0" w:color="auto"/>
        <w:left w:val="none" w:sz="0" w:space="0" w:color="auto"/>
        <w:bottom w:val="none" w:sz="0" w:space="0" w:color="auto"/>
        <w:right w:val="none" w:sz="0" w:space="0" w:color="auto"/>
      </w:divBdr>
    </w:div>
    <w:div w:id="2074770926">
      <w:bodyDiv w:val="1"/>
      <w:marLeft w:val="0"/>
      <w:marRight w:val="0"/>
      <w:marTop w:val="0"/>
      <w:marBottom w:val="0"/>
      <w:divBdr>
        <w:top w:val="none" w:sz="0" w:space="0" w:color="auto"/>
        <w:left w:val="none" w:sz="0" w:space="0" w:color="auto"/>
        <w:bottom w:val="none" w:sz="0" w:space="0" w:color="auto"/>
        <w:right w:val="none" w:sz="0" w:space="0" w:color="auto"/>
      </w:divBdr>
      <w:divsChild>
        <w:div w:id="371153606">
          <w:marLeft w:val="446"/>
          <w:marRight w:val="0"/>
          <w:marTop w:val="0"/>
          <w:marBottom w:val="0"/>
          <w:divBdr>
            <w:top w:val="none" w:sz="0" w:space="0" w:color="auto"/>
            <w:left w:val="none" w:sz="0" w:space="0" w:color="auto"/>
            <w:bottom w:val="none" w:sz="0" w:space="0" w:color="auto"/>
            <w:right w:val="none" w:sz="0" w:space="0" w:color="auto"/>
          </w:divBdr>
        </w:div>
      </w:divsChild>
    </w:div>
    <w:div w:id="2096628009">
      <w:bodyDiv w:val="1"/>
      <w:marLeft w:val="0"/>
      <w:marRight w:val="0"/>
      <w:marTop w:val="0"/>
      <w:marBottom w:val="0"/>
      <w:divBdr>
        <w:top w:val="none" w:sz="0" w:space="0" w:color="auto"/>
        <w:left w:val="none" w:sz="0" w:space="0" w:color="auto"/>
        <w:bottom w:val="none" w:sz="0" w:space="0" w:color="auto"/>
        <w:right w:val="none" w:sz="0" w:space="0" w:color="auto"/>
      </w:divBdr>
    </w:div>
    <w:div w:id="2132085412">
      <w:bodyDiv w:val="1"/>
      <w:marLeft w:val="0"/>
      <w:marRight w:val="0"/>
      <w:marTop w:val="0"/>
      <w:marBottom w:val="0"/>
      <w:divBdr>
        <w:top w:val="none" w:sz="0" w:space="0" w:color="auto"/>
        <w:left w:val="none" w:sz="0" w:space="0" w:color="auto"/>
        <w:bottom w:val="none" w:sz="0" w:space="0" w:color="auto"/>
        <w:right w:val="none" w:sz="0" w:space="0" w:color="auto"/>
      </w:divBdr>
      <w:divsChild>
        <w:div w:id="175820853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ul.saves@alumni.enac.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saves\Desktop\Communications\JDD\R&#233;sum&#233;\GEN-F177-2(ResumeJD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1C491-BE16-4ED9-BD90-EC06E65AC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GEN-F177-2(ResumeJDD).dot</Template>
  <TotalTime>475</TotalTime>
  <Pages>4</Pages>
  <Words>2344</Words>
  <Characters>12893</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15207</CharactersWithSpaces>
  <SharedDoc>false</SharedDoc>
  <HLinks>
    <vt:vector size="6" baseType="variant">
      <vt:variant>
        <vt:i4>7471162</vt:i4>
      </vt:variant>
      <vt:variant>
        <vt:i4>0</vt:i4>
      </vt:variant>
      <vt:variant>
        <vt:i4>0</vt:i4>
      </vt:variant>
      <vt:variant>
        <vt:i4>5</vt:i4>
      </vt:variant>
      <vt:variant>
        <vt:lpwstr>http://iris.onera/espace-doctorants/journees-des-doctorants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SAVES</dc:creator>
  <cp:keywords/>
  <cp:lastModifiedBy>Paul SAVES</cp:lastModifiedBy>
  <cp:revision>81</cp:revision>
  <cp:lastPrinted>2025-11-26T10:23:00Z</cp:lastPrinted>
  <dcterms:created xsi:type="dcterms:W3CDTF">2025-11-26T10:36:00Z</dcterms:created>
  <dcterms:modified xsi:type="dcterms:W3CDTF">2026-10-18T18:38:00Z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7aed763a-9f8b-4515-a266-d1c8b81d9704</vt:lpwstr>
  </property>
</Properties>
</file>